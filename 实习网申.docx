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A29BC7" w14:textId="1EA40042" w:rsidR="006A3FF9" w:rsidRDefault="00AA7835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0022D7" wp14:editId="3A5AF17E">
                <wp:simplePos x="0" y="0"/>
                <wp:positionH relativeFrom="column">
                  <wp:posOffset>-266700</wp:posOffset>
                </wp:positionH>
                <wp:positionV relativeFrom="paragraph">
                  <wp:posOffset>5846445</wp:posOffset>
                </wp:positionV>
                <wp:extent cx="251460" cy="251460"/>
                <wp:effectExtent l="0" t="0" r="15240" b="15240"/>
                <wp:wrapNone/>
                <wp:docPr id="80" name="椭圆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30EEDD" id="椭圆 80" o:spid="_x0000_s1026" style="position:absolute;margin-left:-21pt;margin-top:460.35pt;width:19.8pt;height:19.8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" fillcolor="white [3212]" strokecolor="white [3212]" strokeweight="2pt"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7BDB015" wp14:editId="73450843">
                <wp:simplePos x="0" y="0"/>
                <wp:positionH relativeFrom="column">
                  <wp:posOffset>-208915</wp:posOffset>
                </wp:positionH>
                <wp:positionV relativeFrom="paragraph">
                  <wp:posOffset>5865854</wp:posOffset>
                </wp:positionV>
                <wp:extent cx="144780" cy="215900"/>
                <wp:effectExtent l="0" t="0" r="8255" b="0"/>
                <wp:wrapNone/>
                <wp:docPr id="248" name="Freeform 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780" cy="215900"/>
                        </a:xfrm>
                        <a:custGeom>
                          <a:avLst/>
                          <a:gdLst>
                            <a:gd name="T0" fmla="*/ 50 w 338"/>
                            <a:gd name="T1" fmla="*/ 340 h 506"/>
                            <a:gd name="T2" fmla="*/ 171 w 338"/>
                            <a:gd name="T3" fmla="*/ 458 h 506"/>
                            <a:gd name="T4" fmla="*/ 291 w 338"/>
                            <a:gd name="T5" fmla="*/ 340 h 506"/>
                            <a:gd name="T6" fmla="*/ 171 w 338"/>
                            <a:gd name="T7" fmla="*/ 222 h 506"/>
                            <a:gd name="T8" fmla="*/ 50 w 338"/>
                            <a:gd name="T9" fmla="*/ 340 h 506"/>
                            <a:gd name="T10" fmla="*/ 30 w 338"/>
                            <a:gd name="T11" fmla="*/ 341 h 506"/>
                            <a:gd name="T12" fmla="*/ 169 w 338"/>
                            <a:gd name="T13" fmla="*/ 204 h 506"/>
                            <a:gd name="T14" fmla="*/ 308 w 338"/>
                            <a:gd name="T15" fmla="*/ 341 h 506"/>
                            <a:gd name="T16" fmla="*/ 169 w 338"/>
                            <a:gd name="T17" fmla="*/ 477 h 506"/>
                            <a:gd name="T18" fmla="*/ 30 w 338"/>
                            <a:gd name="T19" fmla="*/ 341 h 506"/>
                            <a:gd name="T20" fmla="*/ 260 w 338"/>
                            <a:gd name="T21" fmla="*/ 0 h 506"/>
                            <a:gd name="T22" fmla="*/ 28 w 338"/>
                            <a:gd name="T23" fmla="*/ 0 h 506"/>
                            <a:gd name="T24" fmla="*/ 17 w 338"/>
                            <a:gd name="T25" fmla="*/ 5 h 506"/>
                            <a:gd name="T26" fmla="*/ 16 w 338"/>
                            <a:gd name="T27" fmla="*/ 16 h 506"/>
                            <a:gd name="T28" fmla="*/ 91 w 338"/>
                            <a:gd name="T29" fmla="*/ 165 h 506"/>
                            <a:gd name="T30" fmla="*/ 135 w 338"/>
                            <a:gd name="T31" fmla="*/ 165 h 506"/>
                            <a:gd name="T32" fmla="*/ 133 w 338"/>
                            <a:gd name="T33" fmla="*/ 179 h 506"/>
                            <a:gd name="T34" fmla="*/ 0 w 338"/>
                            <a:gd name="T35" fmla="*/ 341 h 506"/>
                            <a:gd name="T36" fmla="*/ 169 w 338"/>
                            <a:gd name="T37" fmla="*/ 506 h 506"/>
                            <a:gd name="T38" fmla="*/ 338 w 338"/>
                            <a:gd name="T39" fmla="*/ 341 h 506"/>
                            <a:gd name="T40" fmla="*/ 203 w 338"/>
                            <a:gd name="T41" fmla="*/ 178 h 506"/>
                            <a:gd name="T42" fmla="*/ 200 w 338"/>
                            <a:gd name="T43" fmla="*/ 165 h 506"/>
                            <a:gd name="T44" fmla="*/ 245 w 338"/>
                            <a:gd name="T45" fmla="*/ 165 h 506"/>
                            <a:gd name="T46" fmla="*/ 321 w 338"/>
                            <a:gd name="T47" fmla="*/ 16 h 506"/>
                            <a:gd name="T48" fmla="*/ 320 w 338"/>
                            <a:gd name="T49" fmla="*/ 5 h 506"/>
                            <a:gd name="T50" fmla="*/ 310 w 338"/>
                            <a:gd name="T51" fmla="*/ 0 h 506"/>
                            <a:gd name="T52" fmla="*/ 260 w 338"/>
                            <a:gd name="T53" fmla="*/ 0 h 5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338" h="506">
                              <a:moveTo>
                                <a:pt x="50" y="340"/>
                              </a:moveTo>
                              <a:cubicBezTo>
                                <a:pt x="50" y="405"/>
                                <a:pt x="104" y="458"/>
                                <a:pt x="171" y="458"/>
                              </a:cubicBezTo>
                              <a:cubicBezTo>
                                <a:pt x="237" y="458"/>
                                <a:pt x="291" y="405"/>
                                <a:pt x="291" y="340"/>
                              </a:cubicBezTo>
                              <a:cubicBezTo>
                                <a:pt x="291" y="275"/>
                                <a:pt x="237" y="222"/>
                                <a:pt x="171" y="222"/>
                              </a:cubicBezTo>
                              <a:cubicBezTo>
                                <a:pt x="104" y="222"/>
                                <a:pt x="50" y="275"/>
                                <a:pt x="50" y="340"/>
                              </a:cubicBezTo>
                              <a:moveTo>
                                <a:pt x="30" y="341"/>
                              </a:moveTo>
                              <a:cubicBezTo>
                                <a:pt x="30" y="265"/>
                                <a:pt x="92" y="204"/>
                                <a:pt x="169" y="204"/>
                              </a:cubicBezTo>
                              <a:cubicBezTo>
                                <a:pt x="246" y="204"/>
                                <a:pt x="308" y="265"/>
                                <a:pt x="308" y="341"/>
                              </a:cubicBezTo>
                              <a:cubicBezTo>
                                <a:pt x="308" y="416"/>
                                <a:pt x="246" y="477"/>
                                <a:pt x="169" y="477"/>
                              </a:cubicBezTo>
                              <a:cubicBezTo>
                                <a:pt x="92" y="477"/>
                                <a:pt x="30" y="416"/>
                                <a:pt x="30" y="341"/>
                              </a:cubicBezTo>
                              <a:moveTo>
                                <a:pt x="260" y="0"/>
                              </a:moveTo>
                              <a:cubicBezTo>
                                <a:pt x="28" y="0"/>
                                <a:pt x="28" y="0"/>
                                <a:pt x="28" y="0"/>
                              </a:cubicBezTo>
                              <a:cubicBezTo>
                                <a:pt x="23" y="0"/>
                                <a:pt x="19" y="2"/>
                                <a:pt x="17" y="5"/>
                              </a:cubicBezTo>
                              <a:cubicBezTo>
                                <a:pt x="15" y="8"/>
                                <a:pt x="14" y="13"/>
                                <a:pt x="16" y="16"/>
                              </a:cubicBezTo>
                              <a:cubicBezTo>
                                <a:pt x="91" y="165"/>
                                <a:pt x="91" y="165"/>
                                <a:pt x="91" y="165"/>
                              </a:cubicBezTo>
                              <a:cubicBezTo>
                                <a:pt x="135" y="165"/>
                                <a:pt x="135" y="165"/>
                                <a:pt x="135" y="165"/>
                              </a:cubicBezTo>
                              <a:cubicBezTo>
                                <a:pt x="135" y="165"/>
                                <a:pt x="134" y="173"/>
                                <a:pt x="133" y="179"/>
                              </a:cubicBezTo>
                              <a:cubicBezTo>
                                <a:pt x="57" y="195"/>
                                <a:pt x="0" y="261"/>
                                <a:pt x="0" y="341"/>
                              </a:cubicBezTo>
                              <a:cubicBezTo>
                                <a:pt x="0" y="432"/>
                                <a:pt x="75" y="506"/>
                                <a:pt x="169" y="506"/>
                              </a:cubicBezTo>
                              <a:cubicBezTo>
                                <a:pt x="262" y="506"/>
                                <a:pt x="338" y="432"/>
                                <a:pt x="338" y="341"/>
                              </a:cubicBezTo>
                              <a:cubicBezTo>
                                <a:pt x="338" y="261"/>
                                <a:pt x="280" y="194"/>
                                <a:pt x="203" y="178"/>
                              </a:cubicBezTo>
                              <a:cubicBezTo>
                                <a:pt x="202" y="173"/>
                                <a:pt x="200" y="165"/>
                                <a:pt x="200" y="165"/>
                              </a:cubicBezTo>
                              <a:cubicBezTo>
                                <a:pt x="245" y="165"/>
                                <a:pt x="245" y="165"/>
                                <a:pt x="245" y="165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3" y="13"/>
                                <a:pt x="323" y="8"/>
                                <a:pt x="320" y="5"/>
                              </a:cubicBezTo>
                              <a:cubicBezTo>
                                <a:pt x="318" y="2"/>
                                <a:pt x="314" y="0"/>
                                <a:pt x="310" y="0"/>
                              </a:cubicBezTo>
                              <a:cubicBezTo>
                                <a:pt x="260" y="0"/>
                                <a:pt x="260" y="0"/>
                                <a:pt x="2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4B7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E6CF5" id="Freeform 207" o:spid="_x0000_s1026" style="position:absolute;margin-left:-16.45pt;margin-top:461.9pt;width:11.4pt;height:17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338,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" path="m50,340v,65,54,118,121,118c237,458,291,405,291,340,291,275,237,222,171,222,104,222,50,275,50,340t-20,1c30,265,92,204,169,204v77,,139,61,139,137c308,416,246,477,169,477,92,477,30,416,30,341m260,c28,,28,,28,,23,,19,2,17,5v-2,3,-3,8,-1,11c91,165,91,165,91,165v44,,44,,44,c135,165,134,173,133,179,57,195,,261,,341v,91,75,165,169,165c262,506,338,432,338,341,338,261,280,194,203,178v-1,-5,-3,-13,-3,-13c245,165,245,165,245,165,321,16,321,16,321,16v2,-3,2,-8,-1,-11c318,2,314,,310,,260,,260,,260,xe" fillcolor="#674b74" stroked="f">
                <v:path arrowok="t" o:connecttype="custom" o:connectlocs="21417,145071;73247,195419;124648,145071;73247,94723;21417,145071;12850,145498;72390,87043;131930,145498;72390,203526;12850,145498;111369,0;11994,0;7282,2133;6853,6827;38979,70402;57826,70402;56970,76376;0,145498;72390,215900;144780,145498;86954,75949;85669,70402;104944,70402;137498,6827;137070,2133;132786,0;111369,0" o:connectangles="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1A5158" wp14:editId="3E7485E8">
                <wp:simplePos x="0" y="0"/>
                <wp:positionH relativeFrom="margin">
                  <wp:align>left</wp:align>
                </wp:positionH>
                <wp:positionV relativeFrom="paragraph">
                  <wp:posOffset>5786755</wp:posOffset>
                </wp:positionV>
                <wp:extent cx="1151890" cy="334010"/>
                <wp:effectExtent l="0" t="0" r="0" b="0"/>
                <wp:wrapNone/>
                <wp:docPr id="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890" cy="334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986236" w14:textId="77777777" w:rsidR="006A3FF9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4"/>
                              </w:rPr>
                              <w:t>奖项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8"/>
                                <w:szCs w:val="24"/>
                              </w:rPr>
                              <w:t>荣誉</w:t>
                            </w:r>
                          </w:p>
                          <w:p w14:paraId="587B85BC" w14:textId="77777777" w:rsidR="00CA104D" w:rsidRDefault="00CA104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A515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455.65pt;width:90.7pt;height:26.3pt;z-index:2516992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" filled="f" stroked="f">
                <v:textbox>
                  <w:txbxContent>
                    <w:p w14:paraId="48986236" w14:textId="77777777" w:rsidR="006A3FF9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4"/>
                        </w:rPr>
                        <w:t>奖项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8"/>
                          <w:szCs w:val="24"/>
                        </w:rPr>
                        <w:t>荣誉</w:t>
                      </w:r>
                    </w:p>
                    <w:p w14:paraId="587B85BC" w14:textId="77777777" w:rsidR="00CA104D" w:rsidRDefault="00CA104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4788D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C561A87" wp14:editId="1741E47C">
                <wp:simplePos x="0" y="0"/>
                <wp:positionH relativeFrom="column">
                  <wp:posOffset>171450</wp:posOffset>
                </wp:positionH>
                <wp:positionV relativeFrom="paragraph">
                  <wp:posOffset>3856355</wp:posOffset>
                </wp:positionV>
                <wp:extent cx="179705" cy="153670"/>
                <wp:effectExtent l="0" t="0" r="0" b="0"/>
                <wp:wrapNone/>
                <wp:docPr id="105" name="Freeform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9705" cy="153670"/>
                        </a:xfrm>
                        <a:custGeom>
                          <a:avLst/>
                          <a:gdLst>
                            <a:gd name="T0" fmla="*/ 265 w 512"/>
                            <a:gd name="T1" fmla="*/ 215 h 437"/>
                            <a:gd name="T2" fmla="*/ 97 w 512"/>
                            <a:gd name="T3" fmla="*/ 95 h 437"/>
                            <a:gd name="T4" fmla="*/ 79 w 512"/>
                            <a:gd name="T5" fmla="*/ 98 h 437"/>
                            <a:gd name="T6" fmla="*/ 82 w 512"/>
                            <a:gd name="T7" fmla="*/ 116 h 437"/>
                            <a:gd name="T8" fmla="*/ 256 w 512"/>
                            <a:gd name="T9" fmla="*/ 241 h 437"/>
                            <a:gd name="T10" fmla="*/ 270 w 512"/>
                            <a:gd name="T11" fmla="*/ 241 h 437"/>
                            <a:gd name="T12" fmla="*/ 501 w 512"/>
                            <a:gd name="T13" fmla="*/ 114 h 437"/>
                            <a:gd name="T14" fmla="*/ 507 w 512"/>
                            <a:gd name="T15" fmla="*/ 106 h 437"/>
                            <a:gd name="T16" fmla="*/ 512 w 512"/>
                            <a:gd name="T17" fmla="*/ 96 h 437"/>
                            <a:gd name="T18" fmla="*/ 512 w 512"/>
                            <a:gd name="T19" fmla="*/ 64 h 437"/>
                            <a:gd name="T20" fmla="*/ 448 w 512"/>
                            <a:gd name="T21" fmla="*/ 0 h 437"/>
                            <a:gd name="T22" fmla="*/ 0 w 512"/>
                            <a:gd name="T23" fmla="*/ 0 h 437"/>
                            <a:gd name="T24" fmla="*/ 0 w 512"/>
                            <a:gd name="T25" fmla="*/ 373 h 437"/>
                            <a:gd name="T26" fmla="*/ 64 w 512"/>
                            <a:gd name="T27" fmla="*/ 437 h 437"/>
                            <a:gd name="T28" fmla="*/ 512 w 512"/>
                            <a:gd name="T29" fmla="*/ 437 h 437"/>
                            <a:gd name="T30" fmla="*/ 512 w 512"/>
                            <a:gd name="T31" fmla="*/ 186 h 437"/>
                            <a:gd name="T32" fmla="*/ 499 w 512"/>
                            <a:gd name="T33" fmla="*/ 173 h 437"/>
                            <a:gd name="T34" fmla="*/ 486 w 512"/>
                            <a:gd name="T35" fmla="*/ 186 h 437"/>
                            <a:gd name="T36" fmla="*/ 486 w 512"/>
                            <a:gd name="T37" fmla="*/ 411 h 437"/>
                            <a:gd name="T38" fmla="*/ 64 w 512"/>
                            <a:gd name="T39" fmla="*/ 411 h 437"/>
                            <a:gd name="T40" fmla="*/ 26 w 512"/>
                            <a:gd name="T41" fmla="*/ 373 h 437"/>
                            <a:gd name="T42" fmla="*/ 26 w 512"/>
                            <a:gd name="T43" fmla="*/ 25 h 437"/>
                            <a:gd name="T44" fmla="*/ 448 w 512"/>
                            <a:gd name="T45" fmla="*/ 25 h 437"/>
                            <a:gd name="T46" fmla="*/ 486 w 512"/>
                            <a:gd name="T47" fmla="*/ 64 h 437"/>
                            <a:gd name="T48" fmla="*/ 486 w 512"/>
                            <a:gd name="T49" fmla="*/ 93 h 437"/>
                            <a:gd name="T50" fmla="*/ 265 w 512"/>
                            <a:gd name="T51" fmla="*/ 215 h 4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12" h="437">
                              <a:moveTo>
                                <a:pt x="265" y="215"/>
                              </a:moveTo>
                              <a:cubicBezTo>
                                <a:pt x="97" y="95"/>
                                <a:pt x="97" y="95"/>
                                <a:pt x="97" y="95"/>
                              </a:cubicBezTo>
                              <a:cubicBezTo>
                                <a:pt x="91" y="91"/>
                                <a:pt x="83" y="93"/>
                                <a:pt x="79" y="98"/>
                              </a:cubicBezTo>
                              <a:cubicBezTo>
                                <a:pt x="75" y="104"/>
                                <a:pt x="76" y="112"/>
                                <a:pt x="82" y="116"/>
                              </a:cubicBezTo>
                              <a:cubicBezTo>
                                <a:pt x="256" y="241"/>
                                <a:pt x="256" y="241"/>
                                <a:pt x="256" y="241"/>
                              </a:cubicBezTo>
                              <a:cubicBezTo>
                                <a:pt x="260" y="243"/>
                                <a:pt x="266" y="244"/>
                                <a:pt x="270" y="241"/>
                              </a:cubicBezTo>
                              <a:cubicBezTo>
                                <a:pt x="501" y="114"/>
                                <a:pt x="501" y="114"/>
                                <a:pt x="501" y="114"/>
                              </a:cubicBezTo>
                              <a:cubicBezTo>
                                <a:pt x="504" y="112"/>
                                <a:pt x="507" y="109"/>
                                <a:pt x="507" y="106"/>
                              </a:cubicBezTo>
                              <a:cubicBezTo>
                                <a:pt x="510" y="104"/>
                                <a:pt x="512" y="100"/>
                                <a:pt x="512" y="96"/>
                              </a:cubicBezTo>
                              <a:cubicBezTo>
                                <a:pt x="512" y="64"/>
                                <a:pt x="512" y="64"/>
                                <a:pt x="512" y="64"/>
                              </a:cubicBezTo>
                              <a:cubicBezTo>
                                <a:pt x="512" y="28"/>
                                <a:pt x="483" y="0"/>
                                <a:pt x="44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373"/>
                                <a:pt x="0" y="373"/>
                                <a:pt x="0" y="373"/>
                              </a:cubicBezTo>
                              <a:cubicBezTo>
                                <a:pt x="0" y="408"/>
                                <a:pt x="29" y="437"/>
                                <a:pt x="64" y="437"/>
                              </a:cubicBezTo>
                              <a:cubicBezTo>
                                <a:pt x="512" y="437"/>
                                <a:pt x="512" y="437"/>
                                <a:pt x="512" y="437"/>
                              </a:cubicBezTo>
                              <a:cubicBezTo>
                                <a:pt x="512" y="186"/>
                                <a:pt x="512" y="186"/>
                                <a:pt x="512" y="186"/>
                              </a:cubicBezTo>
                              <a:cubicBezTo>
                                <a:pt x="512" y="179"/>
                                <a:pt x="506" y="173"/>
                                <a:pt x="499" y="173"/>
                              </a:cubicBezTo>
                              <a:cubicBezTo>
                                <a:pt x="492" y="173"/>
                                <a:pt x="486" y="179"/>
                                <a:pt x="486" y="186"/>
                              </a:cubicBezTo>
                              <a:cubicBezTo>
                                <a:pt x="486" y="411"/>
                                <a:pt x="486" y="411"/>
                                <a:pt x="486" y="411"/>
                              </a:cubicBezTo>
                              <a:cubicBezTo>
                                <a:pt x="64" y="411"/>
                                <a:pt x="64" y="411"/>
                                <a:pt x="64" y="411"/>
                              </a:cubicBezTo>
                              <a:cubicBezTo>
                                <a:pt x="43" y="411"/>
                                <a:pt x="26" y="394"/>
                                <a:pt x="26" y="373"/>
                              </a:cubicBezTo>
                              <a:cubicBezTo>
                                <a:pt x="26" y="25"/>
                                <a:pt x="26" y="25"/>
                                <a:pt x="26" y="25"/>
                              </a:cubicBezTo>
                              <a:cubicBezTo>
                                <a:pt x="448" y="25"/>
                                <a:pt x="448" y="25"/>
                                <a:pt x="448" y="25"/>
                              </a:cubicBezTo>
                              <a:cubicBezTo>
                                <a:pt x="469" y="25"/>
                                <a:pt x="486" y="43"/>
                                <a:pt x="486" y="64"/>
                              </a:cubicBezTo>
                              <a:cubicBezTo>
                                <a:pt x="486" y="93"/>
                                <a:pt x="486" y="93"/>
                                <a:pt x="486" y="93"/>
                              </a:cubicBezTo>
                              <a:lnTo>
                                <a:pt x="265" y="2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EEABD50" id="Freeform 89" o:spid="_x0000_s1026" style="position:absolute;margin-left:13.5pt;margin-top:303.65pt;width:14.15pt;height:12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2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" path="m265,215c97,95,97,95,97,95,91,91,83,93,79,98v-4,6,-3,14,3,18c256,241,256,241,256,241v4,2,10,3,14,c501,114,501,114,501,114v3,-2,6,-5,6,-8c510,104,512,100,512,96v,-32,,-32,,-32c512,28,483,,448,,,,,,,,,373,,373,,373v,35,29,64,64,64c512,437,512,437,512,437v,-251,,-251,,-251c512,179,506,173,499,173v-7,,-13,6,-13,13c486,411,486,411,486,411v-422,,-422,,-422,c43,411,26,394,26,373,26,25,26,25,26,25v422,,422,,422,c469,25,486,43,486,64v,29,,29,,29l265,215xe" fillcolor="white [3212]" stroked="f">
                <v:path arrowok="t" o:connecttype="custom" o:connectlocs="93011,75604;34046,33407;27728,34461;28781,40791;89853,84747;94766,84747;175844,40088;177950,37275;179705,33758;179705,22505;157242,0;0,0;0,131165;22463,153670;179705,153670;179705,65406;175142,60835;170579,65406;170579,144527;22463,144527;9126,131165;9126,8791;157242,8791;170579,22505;170579,32703;93011,75604" o:connectangles="0,0,0,0,0,0,0,0,0,0,0,0,0,0,0,0,0,0,0,0,0,0,0,0,0,0"/>
                <o:lock v:ext="edit" aspectratio="t"/>
              </v:shape>
            </w:pict>
          </mc:Fallback>
        </mc:AlternateContent>
      </w:r>
      <w:r w:rsidR="0014788D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7CA83F0" wp14:editId="55E71C4C">
                <wp:simplePos x="0" y="0"/>
                <wp:positionH relativeFrom="column">
                  <wp:posOffset>160655</wp:posOffset>
                </wp:positionH>
                <wp:positionV relativeFrom="paragraph">
                  <wp:posOffset>3444875</wp:posOffset>
                </wp:positionV>
                <wp:extent cx="179705" cy="196215"/>
                <wp:effectExtent l="0" t="0" r="0" b="0"/>
                <wp:wrapNone/>
                <wp:docPr id="30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05" cy="196215"/>
                        </a:xfrm>
                        <a:custGeom>
                          <a:avLst/>
                          <a:gdLst>
                            <a:gd name="T0" fmla="*/ 455 w 468"/>
                            <a:gd name="T1" fmla="*/ 443 h 511"/>
                            <a:gd name="T2" fmla="*/ 378 w 468"/>
                            <a:gd name="T3" fmla="*/ 511 h 511"/>
                            <a:gd name="T4" fmla="*/ 378 w 468"/>
                            <a:gd name="T5" fmla="*/ 511 h 511"/>
                            <a:gd name="T6" fmla="*/ 143 w 468"/>
                            <a:gd name="T7" fmla="*/ 368 h 511"/>
                            <a:gd name="T8" fmla="*/ 1 w 468"/>
                            <a:gd name="T9" fmla="*/ 134 h 511"/>
                            <a:gd name="T10" fmla="*/ 68 w 468"/>
                            <a:gd name="T11" fmla="*/ 56 h 511"/>
                            <a:gd name="T12" fmla="*/ 115 w 468"/>
                            <a:gd name="T13" fmla="*/ 60 h 511"/>
                            <a:gd name="T14" fmla="*/ 177 w 468"/>
                            <a:gd name="T15" fmla="*/ 153 h 511"/>
                            <a:gd name="T16" fmla="*/ 174 w 468"/>
                            <a:gd name="T17" fmla="*/ 191 h 511"/>
                            <a:gd name="T18" fmla="*/ 151 w 468"/>
                            <a:gd name="T19" fmla="*/ 232 h 511"/>
                            <a:gd name="T20" fmla="*/ 211 w 468"/>
                            <a:gd name="T21" fmla="*/ 300 h 511"/>
                            <a:gd name="T22" fmla="*/ 280 w 468"/>
                            <a:gd name="T23" fmla="*/ 360 h 511"/>
                            <a:gd name="T24" fmla="*/ 321 w 468"/>
                            <a:gd name="T25" fmla="*/ 337 h 511"/>
                            <a:gd name="T26" fmla="*/ 358 w 468"/>
                            <a:gd name="T27" fmla="*/ 335 h 511"/>
                            <a:gd name="T28" fmla="*/ 452 w 468"/>
                            <a:gd name="T29" fmla="*/ 397 h 511"/>
                            <a:gd name="T30" fmla="*/ 455 w 468"/>
                            <a:gd name="T31" fmla="*/ 443 h 511"/>
                            <a:gd name="T32" fmla="*/ 438 w 468"/>
                            <a:gd name="T33" fmla="*/ 416 h 511"/>
                            <a:gd name="T34" fmla="*/ 346 w 468"/>
                            <a:gd name="T35" fmla="*/ 355 h 511"/>
                            <a:gd name="T36" fmla="*/ 343 w 468"/>
                            <a:gd name="T37" fmla="*/ 354 h 511"/>
                            <a:gd name="T38" fmla="*/ 331 w 468"/>
                            <a:gd name="T39" fmla="*/ 358 h 511"/>
                            <a:gd name="T40" fmla="*/ 285 w 468"/>
                            <a:gd name="T41" fmla="*/ 384 h 511"/>
                            <a:gd name="T42" fmla="*/ 279 w 468"/>
                            <a:gd name="T43" fmla="*/ 387 h 511"/>
                            <a:gd name="T44" fmla="*/ 274 w 468"/>
                            <a:gd name="T45" fmla="*/ 384 h 511"/>
                            <a:gd name="T46" fmla="*/ 195 w 468"/>
                            <a:gd name="T47" fmla="*/ 316 h 511"/>
                            <a:gd name="T48" fmla="*/ 128 w 468"/>
                            <a:gd name="T49" fmla="*/ 238 h 511"/>
                            <a:gd name="T50" fmla="*/ 125 w 468"/>
                            <a:gd name="T51" fmla="*/ 232 h 511"/>
                            <a:gd name="T52" fmla="*/ 128 w 468"/>
                            <a:gd name="T53" fmla="*/ 226 h 511"/>
                            <a:gd name="T54" fmla="*/ 154 w 468"/>
                            <a:gd name="T55" fmla="*/ 180 h 511"/>
                            <a:gd name="T56" fmla="*/ 157 w 468"/>
                            <a:gd name="T57" fmla="*/ 166 h 511"/>
                            <a:gd name="T58" fmla="*/ 96 w 468"/>
                            <a:gd name="T59" fmla="*/ 73 h 511"/>
                            <a:gd name="T60" fmla="*/ 91 w 468"/>
                            <a:gd name="T61" fmla="*/ 72 h 511"/>
                            <a:gd name="T62" fmla="*/ 81 w 468"/>
                            <a:gd name="T63" fmla="*/ 75 h 511"/>
                            <a:gd name="T64" fmla="*/ 24 w 468"/>
                            <a:gd name="T65" fmla="*/ 133 h 511"/>
                            <a:gd name="T66" fmla="*/ 159 w 468"/>
                            <a:gd name="T67" fmla="*/ 352 h 511"/>
                            <a:gd name="T68" fmla="*/ 378 w 468"/>
                            <a:gd name="T69" fmla="*/ 488 h 511"/>
                            <a:gd name="T70" fmla="*/ 378 w 468"/>
                            <a:gd name="T71" fmla="*/ 488 h 511"/>
                            <a:gd name="T72" fmla="*/ 436 w 468"/>
                            <a:gd name="T73" fmla="*/ 430 h 511"/>
                            <a:gd name="T74" fmla="*/ 438 w 468"/>
                            <a:gd name="T75" fmla="*/ 416 h 511"/>
                            <a:gd name="T76" fmla="*/ 311 w 468"/>
                            <a:gd name="T77" fmla="*/ 98 h 511"/>
                            <a:gd name="T78" fmla="*/ 264 w 468"/>
                            <a:gd name="T79" fmla="*/ 79 h 511"/>
                            <a:gd name="T80" fmla="*/ 218 w 468"/>
                            <a:gd name="T81" fmla="*/ 98 h 511"/>
                            <a:gd name="T82" fmla="*/ 204 w 468"/>
                            <a:gd name="T83" fmla="*/ 84 h 511"/>
                            <a:gd name="T84" fmla="*/ 264 w 468"/>
                            <a:gd name="T85" fmla="*/ 59 h 511"/>
                            <a:gd name="T86" fmla="*/ 325 w 468"/>
                            <a:gd name="T87" fmla="*/ 84 h 511"/>
                            <a:gd name="T88" fmla="*/ 350 w 468"/>
                            <a:gd name="T89" fmla="*/ 144 h 511"/>
                            <a:gd name="T90" fmla="*/ 325 w 468"/>
                            <a:gd name="T91" fmla="*/ 203 h 511"/>
                            <a:gd name="T92" fmla="*/ 311 w 468"/>
                            <a:gd name="T93" fmla="*/ 189 h 511"/>
                            <a:gd name="T94" fmla="*/ 330 w 468"/>
                            <a:gd name="T95" fmla="*/ 144 h 511"/>
                            <a:gd name="T96" fmla="*/ 311 w 468"/>
                            <a:gd name="T97" fmla="*/ 98 h 511"/>
                            <a:gd name="T98" fmla="*/ 367 w 468"/>
                            <a:gd name="T99" fmla="*/ 249 h 511"/>
                            <a:gd name="T100" fmla="*/ 352 w 468"/>
                            <a:gd name="T101" fmla="*/ 235 h 511"/>
                            <a:gd name="T102" fmla="*/ 390 w 468"/>
                            <a:gd name="T103" fmla="*/ 145 h 511"/>
                            <a:gd name="T104" fmla="*/ 353 w 468"/>
                            <a:gd name="T105" fmla="*/ 56 h 511"/>
                            <a:gd name="T106" fmla="*/ 262 w 468"/>
                            <a:gd name="T107" fmla="*/ 20 h 511"/>
                            <a:gd name="T108" fmla="*/ 172 w 468"/>
                            <a:gd name="T109" fmla="*/ 56 h 511"/>
                            <a:gd name="T110" fmla="*/ 158 w 468"/>
                            <a:gd name="T111" fmla="*/ 42 h 511"/>
                            <a:gd name="T112" fmla="*/ 262 w 468"/>
                            <a:gd name="T113" fmla="*/ 0 h 511"/>
                            <a:gd name="T114" fmla="*/ 367 w 468"/>
                            <a:gd name="T115" fmla="*/ 42 h 511"/>
                            <a:gd name="T116" fmla="*/ 410 w 468"/>
                            <a:gd name="T117" fmla="*/ 145 h 511"/>
                            <a:gd name="T118" fmla="*/ 367 w 468"/>
                            <a:gd name="T119" fmla="*/ 249 h 5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68" h="511">
                              <a:moveTo>
                                <a:pt x="455" y="443"/>
                              </a:moveTo>
                              <a:cubicBezTo>
                                <a:pt x="455" y="444"/>
                                <a:pt x="406" y="511"/>
                                <a:pt x="378" y="511"/>
                              </a:cubicBezTo>
                              <a:cubicBezTo>
                                <a:pt x="378" y="511"/>
                                <a:pt x="378" y="511"/>
                                <a:pt x="378" y="511"/>
                              </a:cubicBezTo>
                              <a:cubicBezTo>
                                <a:pt x="299" y="508"/>
                                <a:pt x="207" y="432"/>
                                <a:pt x="143" y="368"/>
                              </a:cubicBezTo>
                              <a:cubicBezTo>
                                <a:pt x="79" y="305"/>
                                <a:pt x="3" y="213"/>
                                <a:pt x="1" y="134"/>
                              </a:cubicBezTo>
                              <a:cubicBezTo>
                                <a:pt x="0" y="106"/>
                                <a:pt x="68" y="57"/>
                                <a:pt x="68" y="56"/>
                              </a:cubicBezTo>
                              <a:cubicBezTo>
                                <a:pt x="84" y="45"/>
                                <a:pt x="106" y="47"/>
                                <a:pt x="115" y="60"/>
                              </a:cubicBezTo>
                              <a:cubicBezTo>
                                <a:pt x="120" y="67"/>
                                <a:pt x="171" y="145"/>
                                <a:pt x="177" y="153"/>
                              </a:cubicBezTo>
                              <a:cubicBezTo>
                                <a:pt x="182" y="163"/>
                                <a:pt x="182" y="177"/>
                                <a:pt x="174" y="191"/>
                              </a:cubicBezTo>
                              <a:cubicBezTo>
                                <a:pt x="170" y="198"/>
                                <a:pt x="158" y="221"/>
                                <a:pt x="151" y="232"/>
                              </a:cubicBezTo>
                              <a:cubicBezTo>
                                <a:pt x="158" y="241"/>
                                <a:pt x="176" y="264"/>
                                <a:pt x="211" y="300"/>
                              </a:cubicBezTo>
                              <a:cubicBezTo>
                                <a:pt x="247" y="336"/>
                                <a:pt x="270" y="353"/>
                                <a:pt x="280" y="360"/>
                              </a:cubicBezTo>
                              <a:cubicBezTo>
                                <a:pt x="291" y="354"/>
                                <a:pt x="313" y="341"/>
                                <a:pt x="321" y="337"/>
                              </a:cubicBezTo>
                              <a:cubicBezTo>
                                <a:pt x="334" y="330"/>
                                <a:pt x="348" y="329"/>
                                <a:pt x="358" y="335"/>
                              </a:cubicBezTo>
                              <a:cubicBezTo>
                                <a:pt x="367" y="341"/>
                                <a:pt x="445" y="392"/>
                                <a:pt x="452" y="397"/>
                              </a:cubicBezTo>
                              <a:cubicBezTo>
                                <a:pt x="463" y="405"/>
                                <a:pt x="468" y="425"/>
                                <a:pt x="455" y="443"/>
                              </a:cubicBezTo>
                              <a:close/>
                              <a:moveTo>
                                <a:pt x="438" y="416"/>
                              </a:moveTo>
                              <a:cubicBezTo>
                                <a:pt x="433" y="412"/>
                                <a:pt x="355" y="360"/>
                                <a:pt x="346" y="355"/>
                              </a:cubicBezTo>
                              <a:cubicBezTo>
                                <a:pt x="346" y="354"/>
                                <a:pt x="345" y="354"/>
                                <a:pt x="343" y="354"/>
                              </a:cubicBezTo>
                              <a:cubicBezTo>
                                <a:pt x="340" y="354"/>
                                <a:pt x="336" y="355"/>
                                <a:pt x="331" y="358"/>
                              </a:cubicBezTo>
                              <a:cubicBezTo>
                                <a:pt x="322" y="363"/>
                                <a:pt x="285" y="383"/>
                                <a:pt x="285" y="384"/>
                              </a:cubicBezTo>
                              <a:cubicBezTo>
                                <a:pt x="279" y="387"/>
                                <a:pt x="279" y="387"/>
                                <a:pt x="279" y="387"/>
                              </a:cubicBezTo>
                              <a:cubicBezTo>
                                <a:pt x="274" y="384"/>
                                <a:pt x="274" y="384"/>
                                <a:pt x="274" y="384"/>
                              </a:cubicBezTo>
                              <a:cubicBezTo>
                                <a:pt x="272" y="383"/>
                                <a:pt x="246" y="367"/>
                                <a:pt x="195" y="316"/>
                              </a:cubicBezTo>
                              <a:cubicBezTo>
                                <a:pt x="144" y="265"/>
                                <a:pt x="129" y="239"/>
                                <a:pt x="128" y="238"/>
                              </a:cubicBezTo>
                              <a:cubicBezTo>
                                <a:pt x="125" y="232"/>
                                <a:pt x="125" y="232"/>
                                <a:pt x="125" y="232"/>
                              </a:cubicBezTo>
                              <a:cubicBezTo>
                                <a:pt x="128" y="226"/>
                                <a:pt x="128" y="226"/>
                                <a:pt x="128" y="226"/>
                              </a:cubicBezTo>
                              <a:cubicBezTo>
                                <a:pt x="128" y="226"/>
                                <a:pt x="149" y="189"/>
                                <a:pt x="154" y="180"/>
                              </a:cubicBezTo>
                              <a:cubicBezTo>
                                <a:pt x="158" y="172"/>
                                <a:pt x="158" y="167"/>
                                <a:pt x="157" y="166"/>
                              </a:cubicBezTo>
                              <a:cubicBezTo>
                                <a:pt x="152" y="157"/>
                                <a:pt x="101" y="80"/>
                                <a:pt x="96" y="73"/>
                              </a:cubicBezTo>
                              <a:cubicBezTo>
                                <a:pt x="96" y="73"/>
                                <a:pt x="94" y="72"/>
                                <a:pt x="91" y="72"/>
                              </a:cubicBezTo>
                              <a:cubicBezTo>
                                <a:pt x="89" y="72"/>
                                <a:pt x="85" y="72"/>
                                <a:pt x="81" y="75"/>
                              </a:cubicBezTo>
                              <a:cubicBezTo>
                                <a:pt x="60" y="90"/>
                                <a:pt x="25" y="123"/>
                                <a:pt x="24" y="133"/>
                              </a:cubicBezTo>
                              <a:cubicBezTo>
                                <a:pt x="26" y="204"/>
                                <a:pt x="99" y="292"/>
                                <a:pt x="159" y="352"/>
                              </a:cubicBezTo>
                              <a:cubicBezTo>
                                <a:pt x="220" y="413"/>
                                <a:pt x="307" y="486"/>
                                <a:pt x="378" y="488"/>
                              </a:cubicBezTo>
                              <a:cubicBezTo>
                                <a:pt x="378" y="488"/>
                                <a:pt x="378" y="488"/>
                                <a:pt x="378" y="488"/>
                              </a:cubicBezTo>
                              <a:cubicBezTo>
                                <a:pt x="388" y="487"/>
                                <a:pt x="422" y="451"/>
                                <a:pt x="436" y="430"/>
                              </a:cubicBezTo>
                              <a:cubicBezTo>
                                <a:pt x="442" y="423"/>
                                <a:pt x="439" y="417"/>
                                <a:pt x="438" y="416"/>
                              </a:cubicBezTo>
                              <a:close/>
                              <a:moveTo>
                                <a:pt x="311" y="98"/>
                              </a:moveTo>
                              <a:cubicBezTo>
                                <a:pt x="298" y="85"/>
                                <a:pt x="282" y="79"/>
                                <a:pt x="264" y="79"/>
                              </a:cubicBezTo>
                              <a:cubicBezTo>
                                <a:pt x="247" y="79"/>
                                <a:pt x="230" y="85"/>
                                <a:pt x="218" y="98"/>
                              </a:cubicBezTo>
                              <a:cubicBezTo>
                                <a:pt x="204" y="84"/>
                                <a:pt x="204" y="84"/>
                                <a:pt x="204" y="84"/>
                              </a:cubicBezTo>
                              <a:cubicBezTo>
                                <a:pt x="220" y="68"/>
                                <a:pt x="241" y="59"/>
                                <a:pt x="264" y="59"/>
                              </a:cubicBezTo>
                              <a:cubicBezTo>
                                <a:pt x="287" y="59"/>
                                <a:pt x="309" y="68"/>
                                <a:pt x="325" y="84"/>
                              </a:cubicBezTo>
                              <a:cubicBezTo>
                                <a:pt x="341" y="100"/>
                                <a:pt x="350" y="121"/>
                                <a:pt x="350" y="144"/>
                              </a:cubicBezTo>
                              <a:cubicBezTo>
                                <a:pt x="350" y="166"/>
                                <a:pt x="341" y="187"/>
                                <a:pt x="325" y="203"/>
                              </a:cubicBezTo>
                              <a:cubicBezTo>
                                <a:pt x="311" y="189"/>
                                <a:pt x="311" y="189"/>
                                <a:pt x="311" y="189"/>
                              </a:cubicBezTo>
                              <a:cubicBezTo>
                                <a:pt x="323" y="177"/>
                                <a:pt x="330" y="161"/>
                                <a:pt x="330" y="144"/>
                              </a:cubicBezTo>
                              <a:cubicBezTo>
                                <a:pt x="330" y="126"/>
                                <a:pt x="323" y="110"/>
                                <a:pt x="311" y="98"/>
                              </a:cubicBezTo>
                              <a:close/>
                              <a:moveTo>
                                <a:pt x="367" y="249"/>
                              </a:moveTo>
                              <a:cubicBezTo>
                                <a:pt x="352" y="235"/>
                                <a:pt x="352" y="235"/>
                                <a:pt x="352" y="235"/>
                              </a:cubicBezTo>
                              <a:cubicBezTo>
                                <a:pt x="377" y="211"/>
                                <a:pt x="390" y="179"/>
                                <a:pt x="390" y="145"/>
                              </a:cubicBezTo>
                              <a:cubicBezTo>
                                <a:pt x="390" y="112"/>
                                <a:pt x="377" y="80"/>
                                <a:pt x="353" y="56"/>
                              </a:cubicBezTo>
                              <a:cubicBezTo>
                                <a:pt x="328" y="33"/>
                                <a:pt x="296" y="20"/>
                                <a:pt x="262" y="20"/>
                              </a:cubicBezTo>
                              <a:cubicBezTo>
                                <a:pt x="228" y="20"/>
                                <a:pt x="196" y="33"/>
                                <a:pt x="172" y="56"/>
                              </a:cubicBezTo>
                              <a:cubicBezTo>
                                <a:pt x="158" y="42"/>
                                <a:pt x="158" y="42"/>
                                <a:pt x="158" y="42"/>
                              </a:cubicBezTo>
                              <a:cubicBezTo>
                                <a:pt x="186" y="15"/>
                                <a:pt x="223" y="0"/>
                                <a:pt x="262" y="0"/>
                              </a:cubicBezTo>
                              <a:cubicBezTo>
                                <a:pt x="302" y="0"/>
                                <a:pt x="339" y="15"/>
                                <a:pt x="367" y="42"/>
                              </a:cubicBezTo>
                              <a:cubicBezTo>
                                <a:pt x="394" y="70"/>
                                <a:pt x="410" y="107"/>
                                <a:pt x="410" y="145"/>
                              </a:cubicBezTo>
                              <a:cubicBezTo>
                                <a:pt x="410" y="184"/>
                                <a:pt x="394" y="221"/>
                                <a:pt x="367" y="24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F80779C" id="Freeform 25" o:spid="_x0000_s1026" style="position:absolute;margin-left:12.65pt;margin-top:271.25pt;width:14.15pt;height:15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8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" path="m455,443v,1,-49,68,-77,68c378,511,378,511,378,511,299,508,207,432,143,368,79,305,3,213,1,134,,106,68,57,68,56v16,-11,38,-9,47,4c120,67,171,145,177,153v5,10,5,24,-3,38c170,198,158,221,151,232v7,9,25,32,60,68c247,336,270,353,280,360v11,-6,33,-19,41,-23c334,330,348,329,358,335v9,6,87,57,94,62c463,405,468,425,455,443xm438,416v-5,-4,-83,-56,-92,-61c346,354,345,354,343,354v-3,,-7,1,-12,4c322,363,285,383,285,384v-6,3,-6,3,-6,3c274,384,274,384,274,384v-2,-1,-28,-17,-79,-68c144,265,129,239,128,238v-3,-6,-3,-6,-3,-6c128,226,128,226,128,226v,,21,-37,26,-46c158,172,158,167,157,166,152,157,101,80,96,73v,,-2,-1,-5,-1c89,72,85,72,81,75,60,90,25,123,24,133v2,71,75,159,135,219c220,413,307,486,378,488v,,,,,c388,487,422,451,436,430v6,-7,3,-13,2,-14xm311,98c298,85,282,79,264,79v-17,,-34,6,-46,19c204,84,204,84,204,84,220,68,241,59,264,59v23,,45,9,61,25c341,100,350,121,350,144v,22,-9,43,-25,59c311,189,311,189,311,189v12,-12,19,-28,19,-45c330,126,323,110,311,98xm367,249c352,235,352,235,352,235v25,-24,38,-56,38,-90c390,112,377,80,353,56,328,33,296,20,262,20v-34,,-66,13,-90,36c158,42,158,42,158,42,186,15,223,,262,v40,,77,15,105,42c394,70,410,107,410,145v,39,-16,76,-43,104xe" fillcolor="white [3212]" stroked="f">
                <v:path arrowok="t" o:connecttype="custom" o:connectlocs="174713,170104;145146,196215;145146,196215;54910,141306;384,51454;26111,21503;44158,23039;67965,58749;66813,73341;57982,89084;81021,115195;107516,138234;123259,129402;137467,128634;173561,152441;174713,170104;168185,159737;132859,136314;131707,135930;127099,137466;109436,147449;107132,148601;105212,147449;74877,121338;49150,91388;47998,89084;49150,86780;59134,69117;60286,63741;36863,28031;34943,27647;31103,28799;9216,51070;61054,135162;145146,187383;145146,187383;167417,165112;168185,159737;119419,37630;101372,30335;83709,37630;78333,32255;101372,22655;124795,32255;134395,55293;124795,77948;119419,72573;126715,55293;119419,37630;140923,95612;135163,90236;149754,55677;135547,21503;100604,7680;66045,21503;60670,16127;100604,0;140923,16127;157434,55677;140923,95612" o:connectangles="0,0,0,0,0,0,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14788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4BF80B8" wp14:editId="1E3572BE">
                <wp:simplePos x="0" y="0"/>
                <wp:positionH relativeFrom="column">
                  <wp:posOffset>146050</wp:posOffset>
                </wp:positionH>
                <wp:positionV relativeFrom="paragraph">
                  <wp:posOffset>3149600</wp:posOffset>
                </wp:positionV>
                <wp:extent cx="215900" cy="151130"/>
                <wp:effectExtent l="0" t="0" r="0" b="1270"/>
                <wp:wrapNone/>
                <wp:docPr id="24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5900" cy="151130"/>
                        </a:xfrm>
                        <a:custGeom>
                          <a:avLst/>
                          <a:gdLst>
                            <a:gd name="T0" fmla="*/ 275 w 536"/>
                            <a:gd name="T1" fmla="*/ 1 h 375"/>
                            <a:gd name="T2" fmla="*/ 16 w 536"/>
                            <a:gd name="T3" fmla="*/ 90 h 375"/>
                            <a:gd name="T4" fmla="*/ 15 w 536"/>
                            <a:gd name="T5" fmla="*/ 109 h 375"/>
                            <a:gd name="T6" fmla="*/ 48 w 536"/>
                            <a:gd name="T7" fmla="*/ 198 h 375"/>
                            <a:gd name="T8" fmla="*/ 49 w 536"/>
                            <a:gd name="T9" fmla="*/ 251 h 375"/>
                            <a:gd name="T10" fmla="*/ 1 w 536"/>
                            <a:gd name="T11" fmla="*/ 343 h 375"/>
                            <a:gd name="T12" fmla="*/ 42 w 536"/>
                            <a:gd name="T13" fmla="*/ 373 h 375"/>
                            <a:gd name="T14" fmla="*/ 52 w 536"/>
                            <a:gd name="T15" fmla="*/ 374 h 375"/>
                            <a:gd name="T16" fmla="*/ 103 w 536"/>
                            <a:gd name="T17" fmla="*/ 217 h 375"/>
                            <a:gd name="T18" fmla="*/ 142 w 536"/>
                            <a:gd name="T19" fmla="*/ 157 h 375"/>
                            <a:gd name="T20" fmla="*/ 275 w 536"/>
                            <a:gd name="T21" fmla="*/ 203 h 375"/>
                            <a:gd name="T22" fmla="*/ 536 w 536"/>
                            <a:gd name="T23" fmla="*/ 101 h 375"/>
                            <a:gd name="T24" fmla="*/ 77 w 536"/>
                            <a:gd name="T25" fmla="*/ 213 h 375"/>
                            <a:gd name="T26" fmla="*/ 75 w 536"/>
                            <a:gd name="T27" fmla="*/ 234 h 375"/>
                            <a:gd name="T28" fmla="*/ 49 w 536"/>
                            <a:gd name="T29" fmla="*/ 352 h 375"/>
                            <a:gd name="T30" fmla="*/ 71 w 536"/>
                            <a:gd name="T31" fmla="*/ 248 h 375"/>
                            <a:gd name="T32" fmla="*/ 55 w 536"/>
                            <a:gd name="T33" fmla="*/ 222 h 375"/>
                            <a:gd name="T34" fmla="*/ 70 w 536"/>
                            <a:gd name="T35" fmla="*/ 203 h 375"/>
                            <a:gd name="T36" fmla="*/ 72 w 536"/>
                            <a:gd name="T37" fmla="*/ 204 h 375"/>
                            <a:gd name="T38" fmla="*/ 271 w 536"/>
                            <a:gd name="T39" fmla="*/ 181 h 375"/>
                            <a:gd name="T40" fmla="*/ 271 w 536"/>
                            <a:gd name="T41" fmla="*/ 22 h 375"/>
                            <a:gd name="T42" fmla="*/ 271 w 536"/>
                            <a:gd name="T43" fmla="*/ 181 h 375"/>
                            <a:gd name="T44" fmla="*/ 277 w 536"/>
                            <a:gd name="T45" fmla="*/ 208 h 375"/>
                            <a:gd name="T46" fmla="*/ 110 w 536"/>
                            <a:gd name="T47" fmla="*/ 159 h 375"/>
                            <a:gd name="T48" fmla="*/ 105 w 536"/>
                            <a:gd name="T49" fmla="*/ 202 h 375"/>
                            <a:gd name="T50" fmla="*/ 121 w 536"/>
                            <a:gd name="T51" fmla="*/ 224 h 375"/>
                            <a:gd name="T52" fmla="*/ 116 w 536"/>
                            <a:gd name="T53" fmla="*/ 262 h 375"/>
                            <a:gd name="T54" fmla="*/ 335 w 536"/>
                            <a:gd name="T55" fmla="*/ 305 h 375"/>
                            <a:gd name="T56" fmla="*/ 447 w 536"/>
                            <a:gd name="T57" fmla="*/ 247 h 375"/>
                            <a:gd name="T58" fmla="*/ 442 w 536"/>
                            <a:gd name="T59" fmla="*/ 159 h 375"/>
                            <a:gd name="T60" fmla="*/ 425 w 536"/>
                            <a:gd name="T61" fmla="*/ 245 h 375"/>
                            <a:gd name="T62" fmla="*/ 331 w 536"/>
                            <a:gd name="T63" fmla="*/ 284 h 375"/>
                            <a:gd name="T64" fmla="*/ 143 w 536"/>
                            <a:gd name="T65" fmla="*/ 220 h 375"/>
                            <a:gd name="T66" fmla="*/ 127 w 536"/>
                            <a:gd name="T67" fmla="*/ 182 h 375"/>
                            <a:gd name="T68" fmla="*/ 281 w 536"/>
                            <a:gd name="T69" fmla="*/ 230 h 375"/>
                            <a:gd name="T70" fmla="*/ 425 w 536"/>
                            <a:gd name="T71" fmla="*/ 245 h 3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536" h="375">
                              <a:moveTo>
                                <a:pt x="529" y="91"/>
                              </a:moveTo>
                              <a:cubicBezTo>
                                <a:pt x="275" y="1"/>
                                <a:pt x="275" y="1"/>
                                <a:pt x="275" y="1"/>
                              </a:cubicBezTo>
                              <a:cubicBezTo>
                                <a:pt x="273" y="0"/>
                                <a:pt x="270" y="0"/>
                                <a:pt x="268" y="1"/>
                              </a:cubicBezTo>
                              <a:cubicBezTo>
                                <a:pt x="16" y="90"/>
                                <a:pt x="16" y="90"/>
                                <a:pt x="16" y="90"/>
                              </a:cubicBezTo>
                              <a:cubicBezTo>
                                <a:pt x="12" y="91"/>
                                <a:pt x="9" y="95"/>
                                <a:pt x="9" y="99"/>
                              </a:cubicBezTo>
                              <a:cubicBezTo>
                                <a:pt x="9" y="104"/>
                                <a:pt x="11" y="108"/>
                                <a:pt x="15" y="109"/>
                              </a:cubicBezTo>
                              <a:cubicBezTo>
                                <a:pt x="66" y="133"/>
                                <a:pt x="66" y="133"/>
                                <a:pt x="66" y="133"/>
                              </a:cubicBezTo>
                              <a:cubicBezTo>
                                <a:pt x="51" y="151"/>
                                <a:pt x="49" y="184"/>
                                <a:pt x="48" y="198"/>
                              </a:cubicBezTo>
                              <a:cubicBezTo>
                                <a:pt x="37" y="206"/>
                                <a:pt x="34" y="215"/>
                                <a:pt x="33" y="221"/>
                              </a:cubicBezTo>
                              <a:cubicBezTo>
                                <a:pt x="32" y="234"/>
                                <a:pt x="42" y="245"/>
                                <a:pt x="49" y="251"/>
                              </a:cubicBezTo>
                              <a:cubicBezTo>
                                <a:pt x="38" y="302"/>
                                <a:pt x="4" y="334"/>
                                <a:pt x="4" y="334"/>
                              </a:cubicBezTo>
                              <a:cubicBezTo>
                                <a:pt x="2" y="336"/>
                                <a:pt x="0" y="339"/>
                                <a:pt x="1" y="343"/>
                              </a:cubicBezTo>
                              <a:cubicBezTo>
                                <a:pt x="1" y="346"/>
                                <a:pt x="3" y="349"/>
                                <a:pt x="6" y="351"/>
                              </a:cubicBezTo>
                              <a:cubicBezTo>
                                <a:pt x="42" y="373"/>
                                <a:pt x="42" y="373"/>
                                <a:pt x="42" y="373"/>
                              </a:cubicBezTo>
                              <a:cubicBezTo>
                                <a:pt x="44" y="374"/>
                                <a:pt x="46" y="375"/>
                                <a:pt x="48" y="375"/>
                              </a:cubicBezTo>
                              <a:cubicBezTo>
                                <a:pt x="49" y="375"/>
                                <a:pt x="50" y="375"/>
                                <a:pt x="52" y="374"/>
                              </a:cubicBezTo>
                              <a:cubicBezTo>
                                <a:pt x="106" y="355"/>
                                <a:pt x="97" y="267"/>
                                <a:pt x="94" y="244"/>
                              </a:cubicBezTo>
                              <a:cubicBezTo>
                                <a:pt x="101" y="235"/>
                                <a:pt x="105" y="226"/>
                                <a:pt x="103" y="217"/>
                              </a:cubicBezTo>
                              <a:cubicBezTo>
                                <a:pt x="102" y="209"/>
                                <a:pt x="97" y="203"/>
                                <a:pt x="94" y="199"/>
                              </a:cubicBezTo>
                              <a:cubicBezTo>
                                <a:pt x="82" y="118"/>
                                <a:pt x="150" y="160"/>
                                <a:pt x="142" y="157"/>
                              </a:cubicBezTo>
                              <a:cubicBezTo>
                                <a:pt x="268" y="203"/>
                                <a:pt x="268" y="203"/>
                                <a:pt x="268" y="203"/>
                              </a:cubicBezTo>
                              <a:cubicBezTo>
                                <a:pt x="270" y="204"/>
                                <a:pt x="273" y="204"/>
                                <a:pt x="275" y="203"/>
                              </a:cubicBezTo>
                              <a:cubicBezTo>
                                <a:pt x="529" y="111"/>
                                <a:pt x="529" y="111"/>
                                <a:pt x="529" y="111"/>
                              </a:cubicBezTo>
                              <a:cubicBezTo>
                                <a:pt x="534" y="109"/>
                                <a:pt x="536" y="105"/>
                                <a:pt x="536" y="101"/>
                              </a:cubicBezTo>
                              <a:cubicBezTo>
                                <a:pt x="536" y="97"/>
                                <a:pt x="534" y="93"/>
                                <a:pt x="529" y="91"/>
                              </a:cubicBezTo>
                              <a:close/>
                              <a:moveTo>
                                <a:pt x="77" y="213"/>
                              </a:moveTo>
                              <a:cubicBezTo>
                                <a:pt x="77" y="213"/>
                                <a:pt x="81" y="216"/>
                                <a:pt x="81" y="220"/>
                              </a:cubicBezTo>
                              <a:cubicBezTo>
                                <a:pt x="82" y="225"/>
                                <a:pt x="78" y="230"/>
                                <a:pt x="75" y="234"/>
                              </a:cubicBezTo>
                              <a:cubicBezTo>
                                <a:pt x="72" y="236"/>
                                <a:pt x="71" y="240"/>
                                <a:pt x="72" y="243"/>
                              </a:cubicBezTo>
                              <a:cubicBezTo>
                                <a:pt x="76" y="268"/>
                                <a:pt x="80" y="335"/>
                                <a:pt x="49" y="352"/>
                              </a:cubicBezTo>
                              <a:cubicBezTo>
                                <a:pt x="29" y="340"/>
                                <a:pt x="29" y="340"/>
                                <a:pt x="29" y="340"/>
                              </a:cubicBezTo>
                              <a:cubicBezTo>
                                <a:pt x="42" y="324"/>
                                <a:pt x="64" y="293"/>
                                <a:pt x="71" y="248"/>
                              </a:cubicBezTo>
                              <a:cubicBezTo>
                                <a:pt x="72" y="244"/>
                                <a:pt x="70" y="241"/>
                                <a:pt x="67" y="238"/>
                              </a:cubicBezTo>
                              <a:cubicBezTo>
                                <a:pt x="63" y="235"/>
                                <a:pt x="55" y="227"/>
                                <a:pt x="55" y="222"/>
                              </a:cubicBezTo>
                              <a:cubicBezTo>
                                <a:pt x="55" y="219"/>
                                <a:pt x="61" y="215"/>
                                <a:pt x="65" y="213"/>
                              </a:cubicBezTo>
                              <a:cubicBezTo>
                                <a:pt x="68" y="211"/>
                                <a:pt x="71" y="208"/>
                                <a:pt x="70" y="203"/>
                              </a:cubicBezTo>
                              <a:cubicBezTo>
                                <a:pt x="70" y="181"/>
                                <a:pt x="75" y="146"/>
                                <a:pt x="90" y="142"/>
                              </a:cubicBezTo>
                              <a:cubicBezTo>
                                <a:pt x="80" y="154"/>
                                <a:pt x="71" y="174"/>
                                <a:pt x="72" y="204"/>
                              </a:cubicBezTo>
                              <a:cubicBezTo>
                                <a:pt x="72" y="208"/>
                                <a:pt x="74" y="211"/>
                                <a:pt x="77" y="213"/>
                              </a:cubicBezTo>
                              <a:close/>
                              <a:moveTo>
                                <a:pt x="271" y="181"/>
                              </a:moveTo>
                              <a:cubicBezTo>
                                <a:pt x="48" y="101"/>
                                <a:pt x="48" y="101"/>
                                <a:pt x="48" y="101"/>
                              </a:cubicBezTo>
                              <a:cubicBezTo>
                                <a:pt x="271" y="22"/>
                                <a:pt x="271" y="22"/>
                                <a:pt x="271" y="22"/>
                              </a:cubicBezTo>
                              <a:cubicBezTo>
                                <a:pt x="494" y="101"/>
                                <a:pt x="494" y="101"/>
                                <a:pt x="494" y="101"/>
                              </a:cubicBezTo>
                              <a:cubicBezTo>
                                <a:pt x="271" y="181"/>
                                <a:pt x="271" y="181"/>
                                <a:pt x="271" y="181"/>
                              </a:cubicBezTo>
                              <a:close/>
                              <a:moveTo>
                                <a:pt x="432" y="158"/>
                              </a:moveTo>
                              <a:cubicBezTo>
                                <a:pt x="277" y="208"/>
                                <a:pt x="277" y="208"/>
                                <a:pt x="277" y="208"/>
                              </a:cubicBezTo>
                              <a:cubicBezTo>
                                <a:pt x="120" y="158"/>
                                <a:pt x="120" y="158"/>
                                <a:pt x="120" y="158"/>
                              </a:cubicBezTo>
                              <a:cubicBezTo>
                                <a:pt x="117" y="157"/>
                                <a:pt x="113" y="157"/>
                                <a:pt x="110" y="159"/>
                              </a:cubicBezTo>
                              <a:cubicBezTo>
                                <a:pt x="107" y="161"/>
                                <a:pt x="105" y="164"/>
                                <a:pt x="105" y="168"/>
                              </a:cubicBezTo>
                              <a:cubicBezTo>
                                <a:pt x="105" y="202"/>
                                <a:pt x="105" y="202"/>
                                <a:pt x="105" y="202"/>
                              </a:cubicBezTo>
                              <a:cubicBezTo>
                                <a:pt x="105" y="205"/>
                                <a:pt x="107" y="209"/>
                                <a:pt x="111" y="211"/>
                              </a:cubicBezTo>
                              <a:cubicBezTo>
                                <a:pt x="117" y="214"/>
                                <a:pt x="120" y="219"/>
                                <a:pt x="121" y="224"/>
                              </a:cubicBezTo>
                              <a:cubicBezTo>
                                <a:pt x="123" y="234"/>
                                <a:pt x="117" y="245"/>
                                <a:pt x="115" y="248"/>
                              </a:cubicBezTo>
                              <a:cubicBezTo>
                                <a:pt x="111" y="253"/>
                                <a:pt x="112" y="259"/>
                                <a:pt x="116" y="262"/>
                              </a:cubicBezTo>
                              <a:cubicBezTo>
                                <a:pt x="155" y="301"/>
                                <a:pt x="223" y="309"/>
                                <a:pt x="273" y="309"/>
                              </a:cubicBezTo>
                              <a:cubicBezTo>
                                <a:pt x="308" y="309"/>
                                <a:pt x="334" y="305"/>
                                <a:pt x="335" y="305"/>
                              </a:cubicBezTo>
                              <a:cubicBezTo>
                                <a:pt x="434" y="285"/>
                                <a:pt x="445" y="255"/>
                                <a:pt x="446" y="249"/>
                              </a:cubicBezTo>
                              <a:cubicBezTo>
                                <a:pt x="447" y="248"/>
                                <a:pt x="447" y="247"/>
                                <a:pt x="447" y="247"/>
                              </a:cubicBezTo>
                              <a:cubicBezTo>
                                <a:pt x="447" y="168"/>
                                <a:pt x="447" y="168"/>
                                <a:pt x="447" y="168"/>
                              </a:cubicBezTo>
                              <a:cubicBezTo>
                                <a:pt x="447" y="164"/>
                                <a:pt x="445" y="161"/>
                                <a:pt x="442" y="159"/>
                              </a:cubicBezTo>
                              <a:cubicBezTo>
                                <a:pt x="439" y="157"/>
                                <a:pt x="436" y="157"/>
                                <a:pt x="432" y="158"/>
                              </a:cubicBezTo>
                              <a:close/>
                              <a:moveTo>
                                <a:pt x="425" y="245"/>
                              </a:moveTo>
                              <a:cubicBezTo>
                                <a:pt x="425" y="245"/>
                                <a:pt x="425" y="245"/>
                                <a:pt x="425" y="245"/>
                              </a:cubicBezTo>
                              <a:cubicBezTo>
                                <a:pt x="422" y="249"/>
                                <a:pt x="406" y="269"/>
                                <a:pt x="331" y="284"/>
                              </a:cubicBezTo>
                              <a:cubicBezTo>
                                <a:pt x="331" y="284"/>
                                <a:pt x="200" y="304"/>
                                <a:pt x="137" y="253"/>
                              </a:cubicBezTo>
                              <a:cubicBezTo>
                                <a:pt x="141" y="245"/>
                                <a:pt x="146" y="233"/>
                                <a:pt x="143" y="220"/>
                              </a:cubicBezTo>
                              <a:cubicBezTo>
                                <a:pt x="141" y="211"/>
                                <a:pt x="136" y="203"/>
                                <a:pt x="127" y="196"/>
                              </a:cubicBezTo>
                              <a:cubicBezTo>
                                <a:pt x="127" y="182"/>
                                <a:pt x="127" y="182"/>
                                <a:pt x="127" y="182"/>
                              </a:cubicBezTo>
                              <a:cubicBezTo>
                                <a:pt x="274" y="230"/>
                                <a:pt x="274" y="230"/>
                                <a:pt x="274" y="230"/>
                              </a:cubicBezTo>
                              <a:cubicBezTo>
                                <a:pt x="276" y="231"/>
                                <a:pt x="279" y="231"/>
                                <a:pt x="281" y="230"/>
                              </a:cubicBezTo>
                              <a:cubicBezTo>
                                <a:pt x="425" y="183"/>
                                <a:pt x="425" y="183"/>
                                <a:pt x="425" y="183"/>
                              </a:cubicBezTo>
                              <a:lnTo>
                                <a:pt x="425" y="2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990F688" id="Freeform 9" o:spid="_x0000_s1026" style="position:absolute;margin-left:11.5pt;margin-top:248pt;width:17pt;height:11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6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" path="m529,91c275,1,275,1,275,1,273,,270,,268,1,16,90,16,90,16,90v-4,1,-7,5,-7,9c9,104,11,108,15,109v51,24,51,24,51,24c51,151,49,184,48,198v-11,8,-14,17,-15,23c32,234,42,245,49,251,38,302,4,334,4,334v-2,2,-4,5,-3,9c1,346,3,349,6,351v36,22,36,22,36,22c44,374,46,375,48,375v1,,2,,4,-1c106,355,97,267,94,244v7,-9,11,-18,9,-27c102,209,97,203,94,199v-12,-81,56,-39,48,-42c268,203,268,203,268,203v2,1,5,1,7,c529,111,529,111,529,111v5,-2,7,-6,7,-10c536,97,534,93,529,91xm77,213v,,4,3,4,7c82,225,78,230,75,234v-3,2,-4,6,-3,9c76,268,80,335,49,352,29,340,29,340,29,340,42,324,64,293,71,248v1,-4,-1,-7,-4,-10c63,235,55,227,55,222v,-3,6,-7,10,-9c68,211,71,208,70,203v,-22,5,-57,20,-61c80,154,71,174,72,204v,4,2,7,5,9xm271,181c48,101,48,101,48,101,271,22,271,22,271,22v223,79,223,79,223,79c271,181,271,181,271,181xm432,158c277,208,277,208,277,208,120,158,120,158,120,158v-3,-1,-7,-1,-10,1c107,161,105,164,105,168v,34,,34,,34c105,205,107,209,111,211v6,3,9,8,10,13c123,234,117,245,115,248v-4,5,-3,11,1,14c155,301,223,309,273,309v35,,61,-4,62,-4c434,285,445,255,446,249v1,-1,1,-2,1,-2c447,168,447,168,447,168v,-4,-2,-7,-5,-9c439,157,436,157,432,158xm425,245v,,,,,c422,249,406,269,331,284v,,-131,20,-194,-31c141,245,146,233,143,220v-2,-9,-7,-17,-16,-24c127,182,127,182,127,182v147,48,147,48,147,48c276,231,279,231,281,230,425,183,425,183,425,183r,62xe" fillcolor="white [3212]" stroked="f">
                <v:path arrowok="t" o:connecttype="custom" o:connectlocs="110770,403;6445,36271;6042,43928;19334,79797;19737,101156;403,138234;16918,150324;20946,150727;41488,87454;57197,63273;110770,81812;215900,40704;31015,85842;30210,94305;19737,141861;28599,99947;22154,89469;28196,81812;29001,82215;109158,72945;109158,8866;109158,72945;111575,83827;44308,64079;42294,81409;48739,90275;46725,105589;134938,122919;180051,99544;178037,64079;171189,98738;133326,114456;57600,88663;51155,73348;113186,92693;171189,98738" o:connectangles="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14788D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CECF42E" wp14:editId="037FA26B">
                <wp:simplePos x="0" y="0"/>
                <wp:positionH relativeFrom="column">
                  <wp:posOffset>196850</wp:posOffset>
                </wp:positionH>
                <wp:positionV relativeFrom="paragraph">
                  <wp:posOffset>2736850</wp:posOffset>
                </wp:positionV>
                <wp:extent cx="143510" cy="160655"/>
                <wp:effectExtent l="0" t="0" r="8890" b="0"/>
                <wp:wrapNone/>
                <wp:docPr id="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60655"/>
                        </a:xfrm>
                        <a:custGeom>
                          <a:avLst/>
                          <a:gdLst>
                            <a:gd name="T0" fmla="*/ 77 w 402"/>
                            <a:gd name="T1" fmla="*/ 63 h 450"/>
                            <a:gd name="T2" fmla="*/ 107 w 402"/>
                            <a:gd name="T3" fmla="*/ 0 h 450"/>
                            <a:gd name="T4" fmla="*/ 138 w 402"/>
                            <a:gd name="T5" fmla="*/ 63 h 450"/>
                            <a:gd name="T6" fmla="*/ 294 w 402"/>
                            <a:gd name="T7" fmla="*/ 93 h 450"/>
                            <a:gd name="T8" fmla="*/ 263 w 402"/>
                            <a:gd name="T9" fmla="*/ 31 h 450"/>
                            <a:gd name="T10" fmla="*/ 324 w 402"/>
                            <a:gd name="T11" fmla="*/ 31 h 450"/>
                            <a:gd name="T12" fmla="*/ 294 w 402"/>
                            <a:gd name="T13" fmla="*/ 93 h 450"/>
                            <a:gd name="T14" fmla="*/ 294 w 402"/>
                            <a:gd name="T15" fmla="*/ 388 h 450"/>
                            <a:gd name="T16" fmla="*/ 341 w 402"/>
                            <a:gd name="T17" fmla="*/ 341 h 450"/>
                            <a:gd name="T18" fmla="*/ 341 w 402"/>
                            <a:gd name="T19" fmla="*/ 310 h 450"/>
                            <a:gd name="T20" fmla="*/ 294 w 402"/>
                            <a:gd name="T21" fmla="*/ 264 h 450"/>
                            <a:gd name="T22" fmla="*/ 341 w 402"/>
                            <a:gd name="T23" fmla="*/ 310 h 450"/>
                            <a:gd name="T24" fmla="*/ 294 w 402"/>
                            <a:gd name="T25" fmla="*/ 233 h 450"/>
                            <a:gd name="T26" fmla="*/ 341 w 402"/>
                            <a:gd name="T27" fmla="*/ 186 h 450"/>
                            <a:gd name="T28" fmla="*/ 263 w 402"/>
                            <a:gd name="T29" fmla="*/ 388 h 450"/>
                            <a:gd name="T30" fmla="*/ 217 w 402"/>
                            <a:gd name="T31" fmla="*/ 341 h 450"/>
                            <a:gd name="T32" fmla="*/ 263 w 402"/>
                            <a:gd name="T33" fmla="*/ 388 h 450"/>
                            <a:gd name="T34" fmla="*/ 217 w 402"/>
                            <a:gd name="T35" fmla="*/ 310 h 450"/>
                            <a:gd name="T36" fmla="*/ 263 w 402"/>
                            <a:gd name="T37" fmla="*/ 264 h 450"/>
                            <a:gd name="T38" fmla="*/ 263 w 402"/>
                            <a:gd name="T39" fmla="*/ 233 h 450"/>
                            <a:gd name="T40" fmla="*/ 217 w 402"/>
                            <a:gd name="T41" fmla="*/ 186 h 450"/>
                            <a:gd name="T42" fmla="*/ 263 w 402"/>
                            <a:gd name="T43" fmla="*/ 233 h 450"/>
                            <a:gd name="T44" fmla="*/ 139 w 402"/>
                            <a:gd name="T45" fmla="*/ 388 h 450"/>
                            <a:gd name="T46" fmla="*/ 185 w 402"/>
                            <a:gd name="T47" fmla="*/ 341 h 450"/>
                            <a:gd name="T48" fmla="*/ 185 w 402"/>
                            <a:gd name="T49" fmla="*/ 310 h 450"/>
                            <a:gd name="T50" fmla="*/ 139 w 402"/>
                            <a:gd name="T51" fmla="*/ 264 h 450"/>
                            <a:gd name="T52" fmla="*/ 185 w 402"/>
                            <a:gd name="T53" fmla="*/ 310 h 450"/>
                            <a:gd name="T54" fmla="*/ 139 w 402"/>
                            <a:gd name="T55" fmla="*/ 233 h 450"/>
                            <a:gd name="T56" fmla="*/ 185 w 402"/>
                            <a:gd name="T57" fmla="*/ 186 h 450"/>
                            <a:gd name="T58" fmla="*/ 108 w 402"/>
                            <a:gd name="T59" fmla="*/ 388 h 450"/>
                            <a:gd name="T60" fmla="*/ 62 w 402"/>
                            <a:gd name="T61" fmla="*/ 341 h 450"/>
                            <a:gd name="T62" fmla="*/ 108 w 402"/>
                            <a:gd name="T63" fmla="*/ 388 h 450"/>
                            <a:gd name="T64" fmla="*/ 62 w 402"/>
                            <a:gd name="T65" fmla="*/ 310 h 450"/>
                            <a:gd name="T66" fmla="*/ 108 w 402"/>
                            <a:gd name="T67" fmla="*/ 264 h 450"/>
                            <a:gd name="T68" fmla="*/ 108 w 402"/>
                            <a:gd name="T69" fmla="*/ 233 h 450"/>
                            <a:gd name="T70" fmla="*/ 62 w 402"/>
                            <a:gd name="T71" fmla="*/ 186 h 450"/>
                            <a:gd name="T72" fmla="*/ 108 w 402"/>
                            <a:gd name="T73" fmla="*/ 233 h 450"/>
                            <a:gd name="T74" fmla="*/ 31 w 402"/>
                            <a:gd name="T75" fmla="*/ 155 h 450"/>
                            <a:gd name="T76" fmla="*/ 371 w 402"/>
                            <a:gd name="T77" fmla="*/ 419 h 450"/>
                            <a:gd name="T78" fmla="*/ 371 w 402"/>
                            <a:gd name="T79" fmla="*/ 450 h 450"/>
                            <a:gd name="T80" fmla="*/ 0 w 402"/>
                            <a:gd name="T81" fmla="*/ 419 h 450"/>
                            <a:gd name="T82" fmla="*/ 31 w 402"/>
                            <a:gd name="T83" fmla="*/ 47 h 450"/>
                            <a:gd name="T84" fmla="*/ 62 w 402"/>
                            <a:gd name="T85" fmla="*/ 62 h 450"/>
                            <a:gd name="T86" fmla="*/ 155 w 402"/>
                            <a:gd name="T87" fmla="*/ 62 h 450"/>
                            <a:gd name="T88" fmla="*/ 248 w 402"/>
                            <a:gd name="T89" fmla="*/ 47 h 450"/>
                            <a:gd name="T90" fmla="*/ 294 w 402"/>
                            <a:gd name="T91" fmla="*/ 109 h 450"/>
                            <a:gd name="T92" fmla="*/ 341 w 402"/>
                            <a:gd name="T93" fmla="*/ 47 h 450"/>
                            <a:gd name="T94" fmla="*/ 402 w 402"/>
                            <a:gd name="T95" fmla="*/ 78 h 450"/>
                            <a:gd name="T96" fmla="*/ 371 w 402"/>
                            <a:gd name="T97" fmla="*/ 450 h 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402" h="450">
                              <a:moveTo>
                                <a:pt x="107" y="93"/>
                              </a:moveTo>
                              <a:cubicBezTo>
                                <a:pt x="91" y="93"/>
                                <a:pt x="77" y="79"/>
                                <a:pt x="77" y="63"/>
                              </a:cubicBezTo>
                              <a:cubicBezTo>
                                <a:pt x="77" y="31"/>
                                <a:pt x="77" y="31"/>
                                <a:pt x="77" y="31"/>
                              </a:cubicBezTo>
                              <a:cubicBezTo>
                                <a:pt x="77" y="14"/>
                                <a:pt x="91" y="0"/>
                                <a:pt x="107" y="0"/>
                              </a:cubicBezTo>
                              <a:cubicBezTo>
                                <a:pt x="125" y="0"/>
                                <a:pt x="138" y="14"/>
                                <a:pt x="138" y="31"/>
                              </a:cubicBezTo>
                              <a:cubicBezTo>
                                <a:pt x="138" y="63"/>
                                <a:pt x="138" y="63"/>
                                <a:pt x="138" y="63"/>
                              </a:cubicBezTo>
                              <a:cubicBezTo>
                                <a:pt x="138" y="79"/>
                                <a:pt x="125" y="93"/>
                                <a:pt x="107" y="93"/>
                              </a:cubicBezTo>
                              <a:close/>
                              <a:moveTo>
                                <a:pt x="294" y="93"/>
                              </a:moveTo>
                              <a:cubicBezTo>
                                <a:pt x="277" y="93"/>
                                <a:pt x="263" y="79"/>
                                <a:pt x="263" y="63"/>
                              </a:cubicBezTo>
                              <a:cubicBezTo>
                                <a:pt x="263" y="31"/>
                                <a:pt x="263" y="31"/>
                                <a:pt x="263" y="31"/>
                              </a:cubicBezTo>
                              <a:cubicBezTo>
                                <a:pt x="263" y="14"/>
                                <a:pt x="277" y="0"/>
                                <a:pt x="294" y="0"/>
                              </a:cubicBezTo>
                              <a:cubicBezTo>
                                <a:pt x="310" y="0"/>
                                <a:pt x="324" y="14"/>
                                <a:pt x="324" y="31"/>
                              </a:cubicBezTo>
                              <a:cubicBezTo>
                                <a:pt x="324" y="63"/>
                                <a:pt x="324" y="63"/>
                                <a:pt x="324" y="63"/>
                              </a:cubicBezTo>
                              <a:cubicBezTo>
                                <a:pt x="324" y="79"/>
                                <a:pt x="310" y="93"/>
                                <a:pt x="294" y="93"/>
                              </a:cubicBezTo>
                              <a:close/>
                              <a:moveTo>
                                <a:pt x="341" y="388"/>
                              </a:moveTo>
                              <a:cubicBezTo>
                                <a:pt x="294" y="388"/>
                                <a:pt x="294" y="388"/>
                                <a:pt x="294" y="388"/>
                              </a:cubicBezTo>
                              <a:cubicBezTo>
                                <a:pt x="294" y="341"/>
                                <a:pt x="294" y="341"/>
                                <a:pt x="294" y="341"/>
                              </a:cubicBezTo>
                              <a:cubicBezTo>
                                <a:pt x="341" y="341"/>
                                <a:pt x="341" y="341"/>
                                <a:pt x="341" y="341"/>
                              </a:cubicBezTo>
                              <a:lnTo>
                                <a:pt x="341" y="388"/>
                              </a:lnTo>
                              <a:close/>
                              <a:moveTo>
                                <a:pt x="341" y="310"/>
                              </a:moveTo>
                              <a:cubicBezTo>
                                <a:pt x="294" y="310"/>
                                <a:pt x="294" y="310"/>
                                <a:pt x="294" y="310"/>
                              </a:cubicBezTo>
                              <a:cubicBezTo>
                                <a:pt x="294" y="264"/>
                                <a:pt x="294" y="264"/>
                                <a:pt x="294" y="264"/>
                              </a:cubicBezTo>
                              <a:cubicBezTo>
                                <a:pt x="341" y="264"/>
                                <a:pt x="341" y="264"/>
                                <a:pt x="341" y="264"/>
                              </a:cubicBezTo>
                              <a:lnTo>
                                <a:pt x="341" y="310"/>
                              </a:lnTo>
                              <a:close/>
                              <a:moveTo>
                                <a:pt x="341" y="233"/>
                              </a:moveTo>
                              <a:cubicBezTo>
                                <a:pt x="294" y="233"/>
                                <a:pt x="294" y="233"/>
                                <a:pt x="294" y="233"/>
                              </a:cubicBezTo>
                              <a:cubicBezTo>
                                <a:pt x="294" y="186"/>
                                <a:pt x="294" y="186"/>
                                <a:pt x="294" y="186"/>
                              </a:cubicBezTo>
                              <a:cubicBezTo>
                                <a:pt x="341" y="186"/>
                                <a:pt x="341" y="186"/>
                                <a:pt x="341" y="186"/>
                              </a:cubicBezTo>
                              <a:lnTo>
                                <a:pt x="341" y="233"/>
                              </a:lnTo>
                              <a:close/>
                              <a:moveTo>
                                <a:pt x="263" y="388"/>
                              </a:moveTo>
                              <a:cubicBezTo>
                                <a:pt x="217" y="388"/>
                                <a:pt x="217" y="388"/>
                                <a:pt x="217" y="388"/>
                              </a:cubicBezTo>
                              <a:cubicBezTo>
                                <a:pt x="217" y="341"/>
                                <a:pt x="217" y="341"/>
                                <a:pt x="217" y="341"/>
                              </a:cubicBezTo>
                              <a:cubicBezTo>
                                <a:pt x="263" y="341"/>
                                <a:pt x="263" y="341"/>
                                <a:pt x="263" y="341"/>
                              </a:cubicBezTo>
                              <a:lnTo>
                                <a:pt x="263" y="388"/>
                              </a:lnTo>
                              <a:close/>
                              <a:moveTo>
                                <a:pt x="263" y="310"/>
                              </a:moveTo>
                              <a:cubicBezTo>
                                <a:pt x="217" y="310"/>
                                <a:pt x="217" y="310"/>
                                <a:pt x="217" y="310"/>
                              </a:cubicBezTo>
                              <a:cubicBezTo>
                                <a:pt x="217" y="264"/>
                                <a:pt x="217" y="264"/>
                                <a:pt x="217" y="264"/>
                              </a:cubicBezTo>
                              <a:cubicBezTo>
                                <a:pt x="263" y="264"/>
                                <a:pt x="263" y="264"/>
                                <a:pt x="263" y="264"/>
                              </a:cubicBezTo>
                              <a:lnTo>
                                <a:pt x="263" y="310"/>
                              </a:lnTo>
                              <a:close/>
                              <a:moveTo>
                                <a:pt x="263" y="233"/>
                              </a:moveTo>
                              <a:cubicBezTo>
                                <a:pt x="217" y="233"/>
                                <a:pt x="217" y="233"/>
                                <a:pt x="217" y="233"/>
                              </a:cubicBezTo>
                              <a:cubicBezTo>
                                <a:pt x="217" y="186"/>
                                <a:pt x="217" y="186"/>
                                <a:pt x="217" y="186"/>
                              </a:cubicBezTo>
                              <a:cubicBezTo>
                                <a:pt x="263" y="186"/>
                                <a:pt x="263" y="186"/>
                                <a:pt x="263" y="186"/>
                              </a:cubicBezTo>
                              <a:lnTo>
                                <a:pt x="263" y="233"/>
                              </a:lnTo>
                              <a:close/>
                              <a:moveTo>
                                <a:pt x="185" y="388"/>
                              </a:moveTo>
                              <a:cubicBezTo>
                                <a:pt x="139" y="388"/>
                                <a:pt x="139" y="388"/>
                                <a:pt x="139" y="388"/>
                              </a:cubicBezTo>
                              <a:cubicBezTo>
                                <a:pt x="139" y="341"/>
                                <a:pt x="139" y="341"/>
                                <a:pt x="139" y="341"/>
                              </a:cubicBezTo>
                              <a:cubicBezTo>
                                <a:pt x="185" y="341"/>
                                <a:pt x="185" y="341"/>
                                <a:pt x="185" y="341"/>
                              </a:cubicBezTo>
                              <a:lnTo>
                                <a:pt x="185" y="388"/>
                              </a:lnTo>
                              <a:close/>
                              <a:moveTo>
                                <a:pt x="185" y="310"/>
                              </a:moveTo>
                              <a:cubicBezTo>
                                <a:pt x="139" y="310"/>
                                <a:pt x="139" y="310"/>
                                <a:pt x="139" y="310"/>
                              </a:cubicBezTo>
                              <a:cubicBezTo>
                                <a:pt x="139" y="264"/>
                                <a:pt x="139" y="264"/>
                                <a:pt x="139" y="264"/>
                              </a:cubicBezTo>
                              <a:cubicBezTo>
                                <a:pt x="185" y="264"/>
                                <a:pt x="185" y="264"/>
                                <a:pt x="185" y="264"/>
                              </a:cubicBezTo>
                              <a:lnTo>
                                <a:pt x="185" y="310"/>
                              </a:lnTo>
                              <a:close/>
                              <a:moveTo>
                                <a:pt x="185" y="233"/>
                              </a:moveTo>
                              <a:cubicBezTo>
                                <a:pt x="139" y="233"/>
                                <a:pt x="139" y="233"/>
                                <a:pt x="139" y="233"/>
                              </a:cubicBezTo>
                              <a:cubicBezTo>
                                <a:pt x="139" y="186"/>
                                <a:pt x="139" y="186"/>
                                <a:pt x="139" y="186"/>
                              </a:cubicBezTo>
                              <a:cubicBezTo>
                                <a:pt x="185" y="186"/>
                                <a:pt x="185" y="186"/>
                                <a:pt x="185" y="186"/>
                              </a:cubicBezTo>
                              <a:lnTo>
                                <a:pt x="185" y="233"/>
                              </a:lnTo>
                              <a:close/>
                              <a:moveTo>
                                <a:pt x="108" y="388"/>
                              </a:moveTo>
                              <a:cubicBezTo>
                                <a:pt x="62" y="388"/>
                                <a:pt x="62" y="388"/>
                                <a:pt x="62" y="388"/>
                              </a:cubicBezTo>
                              <a:cubicBezTo>
                                <a:pt x="62" y="341"/>
                                <a:pt x="62" y="341"/>
                                <a:pt x="62" y="341"/>
                              </a:cubicBezTo>
                              <a:cubicBezTo>
                                <a:pt x="108" y="341"/>
                                <a:pt x="108" y="341"/>
                                <a:pt x="108" y="341"/>
                              </a:cubicBezTo>
                              <a:lnTo>
                                <a:pt x="108" y="388"/>
                              </a:lnTo>
                              <a:close/>
                              <a:moveTo>
                                <a:pt x="108" y="310"/>
                              </a:moveTo>
                              <a:cubicBezTo>
                                <a:pt x="62" y="310"/>
                                <a:pt x="62" y="310"/>
                                <a:pt x="62" y="310"/>
                              </a:cubicBezTo>
                              <a:cubicBezTo>
                                <a:pt x="62" y="264"/>
                                <a:pt x="62" y="264"/>
                                <a:pt x="62" y="264"/>
                              </a:cubicBezTo>
                              <a:cubicBezTo>
                                <a:pt x="108" y="264"/>
                                <a:pt x="108" y="264"/>
                                <a:pt x="108" y="264"/>
                              </a:cubicBezTo>
                              <a:lnTo>
                                <a:pt x="108" y="310"/>
                              </a:lnTo>
                              <a:close/>
                              <a:moveTo>
                                <a:pt x="108" y="233"/>
                              </a:moveTo>
                              <a:cubicBezTo>
                                <a:pt x="62" y="233"/>
                                <a:pt x="62" y="233"/>
                                <a:pt x="62" y="233"/>
                              </a:cubicBezTo>
                              <a:cubicBezTo>
                                <a:pt x="62" y="186"/>
                                <a:pt x="62" y="186"/>
                                <a:pt x="62" y="186"/>
                              </a:cubicBezTo>
                              <a:cubicBezTo>
                                <a:pt x="108" y="186"/>
                                <a:pt x="108" y="186"/>
                                <a:pt x="108" y="186"/>
                              </a:cubicBezTo>
                              <a:lnTo>
                                <a:pt x="108" y="233"/>
                              </a:lnTo>
                              <a:close/>
                              <a:moveTo>
                                <a:pt x="371" y="155"/>
                              </a:moveTo>
                              <a:cubicBezTo>
                                <a:pt x="31" y="155"/>
                                <a:pt x="31" y="155"/>
                                <a:pt x="31" y="155"/>
                              </a:cubicBezTo>
                              <a:cubicBezTo>
                                <a:pt x="31" y="419"/>
                                <a:pt x="31" y="419"/>
                                <a:pt x="31" y="419"/>
                              </a:cubicBezTo>
                              <a:cubicBezTo>
                                <a:pt x="371" y="419"/>
                                <a:pt x="371" y="419"/>
                                <a:pt x="371" y="419"/>
                              </a:cubicBezTo>
                              <a:lnTo>
                                <a:pt x="371" y="155"/>
                              </a:lnTo>
                              <a:close/>
                              <a:moveTo>
                                <a:pt x="371" y="450"/>
                              </a:moveTo>
                              <a:cubicBezTo>
                                <a:pt x="31" y="450"/>
                                <a:pt x="31" y="450"/>
                                <a:pt x="31" y="450"/>
                              </a:cubicBezTo>
                              <a:cubicBezTo>
                                <a:pt x="14" y="450"/>
                                <a:pt x="0" y="436"/>
                                <a:pt x="0" y="419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60"/>
                                <a:pt x="14" y="47"/>
                                <a:pt x="31" y="47"/>
                              </a:cubicBezTo>
                              <a:cubicBezTo>
                                <a:pt x="62" y="47"/>
                                <a:pt x="62" y="47"/>
                                <a:pt x="62" y="47"/>
                              </a:cubicBezTo>
                              <a:cubicBezTo>
                                <a:pt x="62" y="62"/>
                                <a:pt x="62" y="62"/>
                                <a:pt x="62" y="62"/>
                              </a:cubicBezTo>
                              <a:cubicBezTo>
                                <a:pt x="62" y="88"/>
                                <a:pt x="82" y="109"/>
                                <a:pt x="108" y="109"/>
                              </a:cubicBezTo>
                              <a:cubicBezTo>
                                <a:pt x="134" y="109"/>
                                <a:pt x="155" y="88"/>
                                <a:pt x="155" y="62"/>
                              </a:cubicBezTo>
                              <a:cubicBezTo>
                                <a:pt x="155" y="47"/>
                                <a:pt x="155" y="47"/>
                                <a:pt x="155" y="47"/>
                              </a:cubicBezTo>
                              <a:cubicBezTo>
                                <a:pt x="248" y="47"/>
                                <a:pt x="248" y="47"/>
                                <a:pt x="248" y="47"/>
                              </a:cubicBezTo>
                              <a:cubicBezTo>
                                <a:pt x="248" y="62"/>
                                <a:pt x="248" y="62"/>
                                <a:pt x="248" y="62"/>
                              </a:cubicBezTo>
                              <a:cubicBezTo>
                                <a:pt x="248" y="88"/>
                                <a:pt x="268" y="109"/>
                                <a:pt x="294" y="109"/>
                              </a:cubicBezTo>
                              <a:cubicBezTo>
                                <a:pt x="320" y="109"/>
                                <a:pt x="341" y="88"/>
                                <a:pt x="341" y="62"/>
                              </a:cubicBezTo>
                              <a:cubicBezTo>
                                <a:pt x="341" y="47"/>
                                <a:pt x="341" y="47"/>
                                <a:pt x="341" y="47"/>
                              </a:cubicBezTo>
                              <a:cubicBezTo>
                                <a:pt x="371" y="47"/>
                                <a:pt x="371" y="47"/>
                                <a:pt x="371" y="47"/>
                              </a:cubicBezTo>
                              <a:cubicBezTo>
                                <a:pt x="388" y="47"/>
                                <a:pt x="402" y="60"/>
                                <a:pt x="402" y="78"/>
                              </a:cubicBezTo>
                              <a:cubicBezTo>
                                <a:pt x="402" y="419"/>
                                <a:pt x="402" y="419"/>
                                <a:pt x="402" y="419"/>
                              </a:cubicBezTo>
                              <a:cubicBezTo>
                                <a:pt x="402" y="436"/>
                                <a:pt x="388" y="450"/>
                                <a:pt x="371" y="4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8679020" id="Freeform 5" o:spid="_x0000_s1026" style="position:absolute;margin-left:15.5pt;margin-top:215.5pt;width:11.3pt;height:12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" path="m107,93c91,93,77,79,77,63v,-32,,-32,,-32c77,14,91,,107,v18,,31,14,31,31c138,63,138,63,138,63v,16,-13,30,-31,30xm294,93c277,93,263,79,263,63v,-32,,-32,,-32c263,14,277,,294,v16,,30,14,30,31c324,63,324,63,324,63v,16,-14,30,-30,30xm341,388v-47,,-47,,-47,c294,341,294,341,294,341v47,,47,,47,l341,388xm341,310v-47,,-47,,-47,c294,264,294,264,294,264v47,,47,,47,l341,310xm341,233v-47,,-47,,-47,c294,186,294,186,294,186v47,,47,,47,l341,233xm263,388v-46,,-46,,-46,c217,341,217,341,217,341v46,,46,,46,l263,388xm263,310v-46,,-46,,-46,c217,264,217,264,217,264v46,,46,,46,l263,310xm263,233v-46,,-46,,-46,c217,186,217,186,217,186v46,,46,,46,l263,233xm185,388v-46,,-46,,-46,c139,341,139,341,139,341v46,,46,,46,l185,388xm185,310v-46,,-46,,-46,c139,264,139,264,139,264v46,,46,,46,l185,310xm185,233v-46,,-46,,-46,c139,186,139,186,139,186v46,,46,,46,l185,233xm108,388v-46,,-46,,-46,c62,341,62,341,62,341v46,,46,,46,l108,388xm108,310v-46,,-46,,-46,c62,264,62,264,62,264v46,,46,,46,l108,310xm108,233v-46,,-46,,-46,c62,186,62,186,62,186v46,,46,,46,l108,233xm371,155v-340,,-340,,-340,c31,419,31,419,31,419v340,,340,,340,l371,155xm371,450v-340,,-340,,-340,c14,450,,436,,419,,78,,78,,78,,60,14,47,31,47v31,,31,,31,c62,62,62,62,62,62v,26,20,47,46,47c134,109,155,88,155,62v,-15,,-15,,-15c248,47,248,47,248,47v,15,,15,,15c248,88,268,109,294,109v26,,47,-21,47,-47c341,47,341,47,341,47v30,,30,,30,c388,47,402,60,402,78v,341,,341,,341c402,436,388,450,371,450xe" fillcolor="white [3212]" stroked="f">
                <v:path arrowok="t" o:connecttype="custom" o:connectlocs="27488,22492;38198,0;49265,22492;104955,33202;93888,11067;115665,11067;104955,33202;104955,138520;121734,121741;121734,110673;104955,94251;121734,110673;104955,83184;121734,66404;93888,138520;77467,121741;93888,138520;77467,110673;93888,94251;93888,83184;77467,66404;93888,83184;49622,138520;66043,121741;66043,110673;49622,94251;66043,110673;49622,83184;66043,66404;38555,138520;22133,121741;38555,138520;22133,110673;38555,94251;38555,83184;22133,66404;38555,83184;11067,55337;132443,149588;132443,160655;0,149588;11067,16780;22133,22135;55333,22135;88534,16780;104955,38914;121734,16780;143510,27847;132443,160655" o:connectangles="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14788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E9A87A" wp14:editId="5286899C">
                <wp:simplePos x="0" y="0"/>
                <wp:positionH relativeFrom="margin">
                  <wp:align>left</wp:align>
                </wp:positionH>
                <wp:positionV relativeFrom="paragraph">
                  <wp:posOffset>2635250</wp:posOffset>
                </wp:positionV>
                <wp:extent cx="2268220" cy="6938010"/>
                <wp:effectExtent l="0" t="0" r="0" b="0"/>
                <wp:wrapNone/>
                <wp:docPr id="13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220" cy="693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E7FE1" w14:textId="38F40E1A" w:rsidR="006A3FF9" w:rsidRDefault="009D262E">
                            <w:pPr>
                              <w:snapToGrid w:val="0"/>
                              <w:spacing w:line="360" w:lineRule="exact"/>
                              <w:ind w:leftChars="300" w:left="63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2005.10</w:t>
                            </w:r>
                            <w:r w:rsidR="00CA104D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岁</w:t>
                            </w:r>
                          </w:p>
                          <w:p w14:paraId="6E5CACA2" w14:textId="61CEDA41" w:rsidR="006A3FF9" w:rsidRDefault="009D262E">
                            <w:pPr>
                              <w:snapToGrid w:val="0"/>
                              <w:spacing w:beforeLines="75" w:before="234" w:line="360" w:lineRule="exact"/>
                              <w:ind w:leftChars="300" w:left="63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目前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7457B125" w14:textId="33441F30" w:rsidR="006A3FF9" w:rsidRDefault="00000000">
                            <w:pPr>
                              <w:snapToGrid w:val="0"/>
                              <w:spacing w:beforeLines="75" w:before="234" w:line="360" w:lineRule="exact"/>
                              <w:ind w:leftChars="300" w:left="63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</w:t>
                            </w:r>
                            <w:r w:rsidR="009D262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-</w:t>
                            </w:r>
                            <w:r w:rsidR="009D262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2264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-</w:t>
                            </w:r>
                            <w:r w:rsidR="009D262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7887</w:t>
                            </w:r>
                          </w:p>
                          <w:p w14:paraId="6333C0AA" w14:textId="4FDCD8E0" w:rsidR="006A3FF9" w:rsidRDefault="009A54F9">
                            <w:pPr>
                              <w:snapToGrid w:val="0"/>
                              <w:spacing w:beforeLines="75" w:before="234" w:line="360" w:lineRule="exact"/>
                              <w:ind w:leftChars="300" w:left="63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hyperlink r:id="rId9" w:history="1">
                              <w:r w:rsidRPr="00D93DFE">
                                <w:rPr>
                                  <w:rStyle w:val="a7"/>
                                  <w:rFonts w:ascii="微软雅黑" w:eastAsia="微软雅黑" w:hAnsi="微软雅黑" w:hint="eastAsia"/>
                                </w:rPr>
                                <w:t>1649238687</w:t>
                              </w:r>
                              <w:r w:rsidRPr="00D93DFE">
                                <w:rPr>
                                  <w:rStyle w:val="a7"/>
                                  <w:rFonts w:ascii="微软雅黑" w:eastAsia="微软雅黑" w:hAnsi="微软雅黑"/>
                                </w:rPr>
                                <w:t>@qq.com</w:t>
                              </w:r>
                            </w:hyperlink>
                          </w:p>
                          <w:p w14:paraId="4C52B47D" w14:textId="6AF7AC2A" w:rsidR="009A54F9" w:rsidRDefault="009A54F9">
                            <w:pPr>
                              <w:snapToGrid w:val="0"/>
                              <w:spacing w:beforeLines="75" w:before="234" w:line="360" w:lineRule="exact"/>
                              <w:ind w:leftChars="300" w:left="63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 w:rsidRPr="009A54F9"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GitHub：LHTTBS</w:t>
                            </w:r>
                          </w:p>
                          <w:p w14:paraId="1331AA88" w14:textId="77777777" w:rsidR="006A3FF9" w:rsidRDefault="006A3FF9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  <w:p w14:paraId="65EE1273" w14:textId="77777777" w:rsidR="009A54F9" w:rsidRDefault="009A54F9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  <w:p w14:paraId="7367E710" w14:textId="4F0266C1" w:rsidR="006A3FF9" w:rsidRDefault="00DF4A3E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CET-4证书</w:t>
                            </w:r>
                          </w:p>
                          <w:p w14:paraId="710F5A51" w14:textId="6FDC6D66" w:rsidR="006A3FF9" w:rsidRDefault="00DF4A3E" w:rsidP="009A54F9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普通话二级甲等证书</w:t>
                            </w:r>
                          </w:p>
                          <w:p w14:paraId="432AE3B2" w14:textId="2947DE4A" w:rsidR="00945705" w:rsidRDefault="001B6836" w:rsidP="009A54F9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计划：阿里云认证</w:t>
                            </w:r>
                          </w:p>
                          <w:p w14:paraId="031CA2D9" w14:textId="7987CE07" w:rsidR="00CA104D" w:rsidRPr="00AA7835" w:rsidRDefault="001B6836" w:rsidP="00AA7835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计划：CAIE人工智能工程师</w:t>
                            </w:r>
                          </w:p>
                          <w:p w14:paraId="3949F1AA" w14:textId="0A89E944" w:rsidR="006A3FF9" w:rsidRDefault="006A3FF9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</w:p>
                          <w:p w14:paraId="75E7016D" w14:textId="1F711FD1" w:rsidR="00CA104D" w:rsidRDefault="00F8068F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</w:rPr>
                              <w:t>专业</w:t>
                            </w:r>
                            <w:r w:rsidR="00CA104D" w:rsidRPr="00CA104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 w:themeColor="background1"/>
                              </w:rPr>
                              <w:t>类</w:t>
                            </w:r>
                            <w:r w:rsidR="00CA104D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  <w:t xml:space="preserve">   </w:t>
                            </w:r>
                          </w:p>
                          <w:p w14:paraId="42C8650D" w14:textId="2A028FE2" w:rsidR="00945705" w:rsidRDefault="0094570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第二届大学生信息系统创新大赛 python赛道省级一等奖</w:t>
                            </w:r>
                          </w:p>
                          <w:p w14:paraId="5A93C66F" w14:textId="7ECD4F58" w:rsidR="006D350F" w:rsidRDefault="00F8068F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四校建模联赛</w:t>
                            </w:r>
                            <w:r w:rsidR="006D350F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团队三等奖</w:t>
                            </w:r>
                          </w:p>
                          <w:p w14:paraId="06C23D43" w14:textId="58F4E419" w:rsidR="006A3FF9" w:rsidRDefault="00CA104D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  <w:r w:rsidRPr="00CA104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 w:themeColor="background1"/>
                              </w:rPr>
                              <w:t>语言类</w:t>
                            </w:r>
                            <w:r w:rsidR="006D350F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  <w:t xml:space="preserve">       </w:t>
                            </w:r>
                          </w:p>
                          <w:p w14:paraId="64B4E35E" w14:textId="081CCB6C" w:rsidR="006A3FF9" w:rsidRDefault="0094570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英语配音风采展示活动市级</w:t>
                            </w:r>
                            <w:r w:rsidR="005C07B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“金星作品”省级“优秀作品”</w:t>
                            </w:r>
                          </w:p>
                          <w:p w14:paraId="4FCC48F5" w14:textId="2E016F6F" w:rsidR="005C07BE" w:rsidRDefault="005C07BE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proofErr w:type="gramStart"/>
                            <w:r w:rsidRPr="005C07BE"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译国译</w:t>
                            </w:r>
                            <w:proofErr w:type="gramEnd"/>
                            <w:r w:rsidRPr="005C07BE"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⺠英语翻译教育实训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 xml:space="preserve">  “优秀学员”</w:t>
                            </w:r>
                          </w:p>
                          <w:p w14:paraId="0A83778D" w14:textId="541FC8F1" w:rsidR="006A3FF9" w:rsidRDefault="006D350F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  <w:t xml:space="preserve">创业比赛         </w:t>
                            </w:r>
                          </w:p>
                          <w:p w14:paraId="3E8ACADD" w14:textId="6573103E" w:rsidR="00945705" w:rsidRDefault="00626C83" w:rsidP="0094570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双创</w:t>
                            </w:r>
                            <w:r w:rsidR="00945705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比赛校级一等奖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（无人机）</w:t>
                            </w:r>
                          </w:p>
                          <w:p w14:paraId="6D9543CC" w14:textId="659B4A02" w:rsidR="00945705" w:rsidRDefault="00945705" w:rsidP="0094570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大创赛省级</w:t>
                            </w:r>
                            <w:proofErr w:type="gramEnd"/>
                            <w:r w:rsidR="00626C83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 xml:space="preserve"> </w:t>
                            </w:r>
                            <w:proofErr w:type="gramStart"/>
                            <w:r w:rsidR="00626C83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银、</w:t>
                            </w:r>
                            <w:proofErr w:type="gramStart"/>
                            <w:r w:rsidR="00626C83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铜</w:t>
                            </w:r>
                          </w:p>
                          <w:p w14:paraId="52A2DDE6" w14:textId="01783A0D" w:rsidR="00626C83" w:rsidRDefault="00626C83" w:rsidP="0094570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三创赛校级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二等奖、三等奖</w:t>
                            </w:r>
                          </w:p>
                          <w:p w14:paraId="14959C5C" w14:textId="13928FBF" w:rsidR="006A3FF9" w:rsidRDefault="00626C83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  <w:t xml:space="preserve">多元化发展    </w:t>
                            </w:r>
                          </w:p>
                          <w:p w14:paraId="4A9C2381" w14:textId="53EF8AEC" w:rsidR="006A3FF9" w:rsidRDefault="0000000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校运动会</w:t>
                            </w:r>
                            <w:r w:rsidR="00945705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4*100混接冠军</w:t>
                            </w:r>
                          </w:p>
                          <w:p w14:paraId="630ADA89" w14:textId="2F5F3C63" w:rsidR="006A3FF9" w:rsidRPr="00626C83" w:rsidRDefault="00945705" w:rsidP="00626C83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诚信文化进校园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微电影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二等奖</w:t>
                            </w:r>
                            <w:r w:rsidRPr="00626C83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  <w:t xml:space="preserve">      </w:t>
                            </w:r>
                          </w:p>
                          <w:p w14:paraId="326EAF55" w14:textId="3DC7826C" w:rsidR="006A3FF9" w:rsidRDefault="0094570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军训先进个人</w:t>
                            </w:r>
                          </w:p>
                          <w:p w14:paraId="7A220645" w14:textId="53B49665" w:rsidR="003576FF" w:rsidRDefault="003576FF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50Nef乐队</w:t>
                            </w:r>
                            <w:r w:rsidR="005C07B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最佳节目奖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9A87A" id="文本框 5" o:spid="_x0000_s1027" type="#_x0000_t202" style="position:absolute;left:0;text-align:left;margin-left:0;margin-top:207.5pt;width:178.6pt;height:546.3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" filled="f" stroked="f">
                <v:textbox style="mso-fit-shape-to-text:t">
                  <w:txbxContent>
                    <w:p w14:paraId="325E7FE1" w14:textId="38F40E1A" w:rsidR="006A3FF9" w:rsidRDefault="009D262E">
                      <w:pPr>
                        <w:snapToGrid w:val="0"/>
                        <w:spacing w:line="360" w:lineRule="exact"/>
                        <w:ind w:leftChars="300" w:left="63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2005.10</w:t>
                      </w:r>
                      <w:r w:rsidR="00CA104D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20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岁</w:t>
                      </w:r>
                    </w:p>
                    <w:p w14:paraId="6E5CACA2" w14:textId="61CEDA41" w:rsidR="006A3FF9" w:rsidRDefault="009D262E">
                      <w:pPr>
                        <w:snapToGrid w:val="0"/>
                        <w:spacing w:beforeLines="75" w:before="234" w:line="360" w:lineRule="exact"/>
                        <w:ind w:leftChars="300" w:left="63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目前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学历：本科</w:t>
                      </w:r>
                    </w:p>
                    <w:p w14:paraId="7457B125" w14:textId="33441F30" w:rsidR="006A3FF9" w:rsidRDefault="00000000">
                      <w:pPr>
                        <w:snapToGrid w:val="0"/>
                        <w:spacing w:beforeLines="75" w:before="234" w:line="360" w:lineRule="exact"/>
                        <w:ind w:leftChars="300" w:left="63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</w:t>
                      </w:r>
                      <w:r w:rsidR="009D262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6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-</w:t>
                      </w:r>
                      <w:r w:rsidR="009D262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2264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-</w:t>
                      </w:r>
                      <w:r w:rsidR="009D262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7887</w:t>
                      </w:r>
                    </w:p>
                    <w:p w14:paraId="6333C0AA" w14:textId="4FDCD8E0" w:rsidR="006A3FF9" w:rsidRDefault="009A54F9">
                      <w:pPr>
                        <w:snapToGrid w:val="0"/>
                        <w:spacing w:beforeLines="75" w:before="234" w:line="360" w:lineRule="exact"/>
                        <w:ind w:leftChars="300" w:left="63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hyperlink r:id="rId10" w:history="1">
                        <w:r w:rsidRPr="00D93DFE">
                          <w:rPr>
                            <w:rStyle w:val="a7"/>
                            <w:rFonts w:ascii="微软雅黑" w:eastAsia="微软雅黑" w:hAnsi="微软雅黑" w:hint="eastAsia"/>
                          </w:rPr>
                          <w:t>1649238687</w:t>
                        </w:r>
                        <w:r w:rsidRPr="00D93DFE">
                          <w:rPr>
                            <w:rStyle w:val="a7"/>
                            <w:rFonts w:ascii="微软雅黑" w:eastAsia="微软雅黑" w:hAnsi="微软雅黑"/>
                          </w:rPr>
                          <w:t>@qq.com</w:t>
                        </w:r>
                      </w:hyperlink>
                    </w:p>
                    <w:p w14:paraId="4C52B47D" w14:textId="6AF7AC2A" w:rsidR="009A54F9" w:rsidRDefault="009A54F9">
                      <w:pPr>
                        <w:snapToGrid w:val="0"/>
                        <w:spacing w:beforeLines="75" w:before="234" w:line="360" w:lineRule="exact"/>
                        <w:ind w:leftChars="300" w:left="63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 w:rsidRPr="009A54F9"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GitHub：LHTTBS</w:t>
                      </w:r>
                    </w:p>
                    <w:p w14:paraId="1331AA88" w14:textId="77777777" w:rsidR="006A3FF9" w:rsidRDefault="006A3FF9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  <w:p w14:paraId="65EE1273" w14:textId="77777777" w:rsidR="009A54F9" w:rsidRDefault="009A54F9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  <w:p w14:paraId="7367E710" w14:textId="4F0266C1" w:rsidR="006A3FF9" w:rsidRDefault="00DF4A3E">
                      <w:pPr>
                        <w:pStyle w:val="a8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CET-4证书</w:t>
                      </w:r>
                    </w:p>
                    <w:p w14:paraId="710F5A51" w14:textId="6FDC6D66" w:rsidR="006A3FF9" w:rsidRDefault="00DF4A3E" w:rsidP="009A54F9">
                      <w:pPr>
                        <w:pStyle w:val="a8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普通话二级甲等证书</w:t>
                      </w:r>
                    </w:p>
                    <w:p w14:paraId="432AE3B2" w14:textId="2947DE4A" w:rsidR="00945705" w:rsidRDefault="001B6836" w:rsidP="009A54F9">
                      <w:pPr>
                        <w:pStyle w:val="a8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计划：阿里云认证</w:t>
                      </w:r>
                    </w:p>
                    <w:p w14:paraId="031CA2D9" w14:textId="7987CE07" w:rsidR="00CA104D" w:rsidRPr="00AA7835" w:rsidRDefault="001B6836" w:rsidP="00AA7835">
                      <w:pPr>
                        <w:pStyle w:val="a8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计划：CAIE人工智能工程师</w:t>
                      </w:r>
                    </w:p>
                    <w:p w14:paraId="3949F1AA" w14:textId="0A89E944" w:rsidR="006A3FF9" w:rsidRDefault="006A3FF9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</w:rPr>
                      </w:pPr>
                    </w:p>
                    <w:p w14:paraId="75E7016D" w14:textId="1F711FD1" w:rsidR="00CA104D" w:rsidRDefault="00F8068F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</w:rPr>
                        <w:t>专业</w:t>
                      </w:r>
                      <w:r w:rsidR="00CA104D" w:rsidRPr="00CA104D">
                        <w:rPr>
                          <w:rFonts w:ascii="微软雅黑" w:eastAsia="微软雅黑" w:hAnsi="微软雅黑"/>
                          <w:b/>
                          <w:bCs/>
                          <w:color w:val="FFFFFF" w:themeColor="background1"/>
                        </w:rPr>
                        <w:t>类</w:t>
                      </w:r>
                      <w:r w:rsidR="00CA104D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</w:rPr>
                        <w:t xml:space="preserve">   </w:t>
                      </w:r>
                    </w:p>
                    <w:p w14:paraId="42C8650D" w14:textId="2A028FE2" w:rsidR="00945705" w:rsidRDefault="00945705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第二届大学生信息系统创新大赛 python赛道省级一等奖</w:t>
                      </w:r>
                    </w:p>
                    <w:p w14:paraId="5A93C66F" w14:textId="7ECD4F58" w:rsidR="006D350F" w:rsidRDefault="00F8068F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四校建模联赛</w:t>
                      </w:r>
                      <w:r w:rsidR="006D350F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团队三等奖</w:t>
                      </w:r>
                    </w:p>
                    <w:p w14:paraId="06C23D43" w14:textId="58F4E419" w:rsidR="006A3FF9" w:rsidRDefault="00CA104D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</w:rPr>
                      </w:pPr>
                      <w:r w:rsidRPr="00CA104D">
                        <w:rPr>
                          <w:rFonts w:ascii="微软雅黑" w:eastAsia="微软雅黑" w:hAnsi="微软雅黑"/>
                          <w:b/>
                          <w:bCs/>
                          <w:color w:val="FFFFFF" w:themeColor="background1"/>
                        </w:rPr>
                        <w:t>语言类</w:t>
                      </w:r>
                      <w:r w:rsidR="006D350F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</w:rPr>
                        <w:t xml:space="preserve">       </w:t>
                      </w:r>
                    </w:p>
                    <w:p w14:paraId="64B4E35E" w14:textId="081CCB6C" w:rsidR="006A3FF9" w:rsidRDefault="00945705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英语配音风采展示活动市级</w:t>
                      </w:r>
                      <w:r w:rsidR="005C07B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“金星作品”省级“优秀作品”</w:t>
                      </w:r>
                    </w:p>
                    <w:p w14:paraId="4FCC48F5" w14:textId="2E016F6F" w:rsidR="005C07BE" w:rsidRDefault="005C07BE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proofErr w:type="gramStart"/>
                      <w:r w:rsidRPr="005C07BE"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译国译</w:t>
                      </w:r>
                      <w:proofErr w:type="gramEnd"/>
                      <w:r w:rsidRPr="005C07BE"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⺠英语翻译教育实训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 xml:space="preserve">  “优秀学员”</w:t>
                      </w:r>
                    </w:p>
                    <w:p w14:paraId="0A83778D" w14:textId="541FC8F1" w:rsidR="006A3FF9" w:rsidRDefault="006D350F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</w:rPr>
                        <w:t xml:space="preserve">创业比赛         </w:t>
                      </w:r>
                    </w:p>
                    <w:p w14:paraId="3E8ACADD" w14:textId="6573103E" w:rsidR="00945705" w:rsidRDefault="00626C83" w:rsidP="00945705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双创</w:t>
                      </w:r>
                      <w:r w:rsidR="00945705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比赛校级一等奖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（无人机）</w:t>
                      </w:r>
                    </w:p>
                    <w:p w14:paraId="6D9543CC" w14:textId="659B4A02" w:rsidR="00945705" w:rsidRDefault="00945705" w:rsidP="00945705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大创赛省级</w:t>
                      </w:r>
                      <w:proofErr w:type="gramEnd"/>
                      <w:r w:rsidR="00626C83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 xml:space="preserve"> </w:t>
                      </w:r>
                      <w:proofErr w:type="gramStart"/>
                      <w:r w:rsidR="00626C83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银、</w:t>
                      </w:r>
                      <w:proofErr w:type="gramStart"/>
                      <w:r w:rsidR="00626C83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铜</w:t>
                      </w:r>
                    </w:p>
                    <w:p w14:paraId="52A2DDE6" w14:textId="01783A0D" w:rsidR="00626C83" w:rsidRDefault="00626C83" w:rsidP="00945705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三创赛校级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二等奖、三等奖</w:t>
                      </w:r>
                    </w:p>
                    <w:p w14:paraId="14959C5C" w14:textId="13928FBF" w:rsidR="006A3FF9" w:rsidRDefault="00626C83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</w:rPr>
                        <w:t xml:space="preserve">多元化发展    </w:t>
                      </w:r>
                    </w:p>
                    <w:p w14:paraId="4A9C2381" w14:textId="53EF8AEC" w:rsidR="006A3FF9" w:rsidRDefault="00000000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校运动会</w:t>
                      </w:r>
                      <w:r w:rsidR="00945705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4*100混接冠军</w:t>
                      </w:r>
                    </w:p>
                    <w:p w14:paraId="630ADA89" w14:textId="2F5F3C63" w:rsidR="006A3FF9" w:rsidRPr="00626C83" w:rsidRDefault="00945705" w:rsidP="00626C83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诚信文化进校园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微电影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二等奖</w:t>
                      </w:r>
                      <w:r w:rsidRPr="00626C83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</w:rPr>
                        <w:t xml:space="preserve">      </w:t>
                      </w:r>
                    </w:p>
                    <w:p w14:paraId="326EAF55" w14:textId="3DC7826C" w:rsidR="006A3FF9" w:rsidRDefault="00945705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军训先进个人</w:t>
                      </w:r>
                    </w:p>
                    <w:p w14:paraId="7A220645" w14:textId="53B49665" w:rsidR="003576FF" w:rsidRDefault="003576FF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50Nef乐队</w:t>
                      </w:r>
                      <w:r w:rsidR="005C07B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最佳节目奖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104D">
        <w:rPr>
          <w:noProof/>
        </w:rPr>
        <w:drawing>
          <wp:anchor distT="0" distB="0" distL="114300" distR="114300" simplePos="0" relativeHeight="251751424" behindDoc="0" locked="0" layoutInCell="1" allowOverlap="1" wp14:anchorId="7FDF3B85" wp14:editId="0E59FBFE">
            <wp:simplePos x="0" y="0"/>
            <wp:positionH relativeFrom="margin">
              <wp:posOffset>1035685</wp:posOffset>
            </wp:positionH>
            <wp:positionV relativeFrom="paragraph">
              <wp:posOffset>-345176</wp:posOffset>
            </wp:positionV>
            <wp:extent cx="1309548" cy="1948816"/>
            <wp:effectExtent l="0" t="0" r="5080" b="0"/>
            <wp:wrapNone/>
            <wp:docPr id="22968298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82980" name="图片 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548" cy="1948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0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7292BB" wp14:editId="2D24FC57">
                <wp:simplePos x="0" y="0"/>
                <wp:positionH relativeFrom="page">
                  <wp:posOffset>-127000</wp:posOffset>
                </wp:positionH>
                <wp:positionV relativeFrom="paragraph">
                  <wp:posOffset>-215900</wp:posOffset>
                </wp:positionV>
                <wp:extent cx="1809750" cy="1111250"/>
                <wp:effectExtent l="0" t="0" r="0" b="0"/>
                <wp:wrapNone/>
                <wp:docPr id="386" name="文本框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111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B3AF81" w14:textId="4465AB04" w:rsidR="006A3FF9" w:rsidRPr="00CA104D" w:rsidRDefault="00E77E90" w:rsidP="00CA104D">
                            <w:pPr>
                              <w:snapToGrid w:val="0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color w:val="FFFFFF" w:themeColor="background1"/>
                                <w:spacing w:val="60"/>
                                <w:sz w:val="68"/>
                                <w:szCs w:val="68"/>
                              </w:rPr>
                            </w:pPr>
                            <w:r w:rsidRPr="00CA104D">
                              <w:rPr>
                                <w:rFonts w:asciiTheme="majorEastAsia" w:eastAsiaTheme="majorEastAsia" w:hAnsiTheme="majorEastAsia" w:hint="eastAsia"/>
                                <w:color w:val="FFFFFF" w:themeColor="background1"/>
                                <w:spacing w:val="60"/>
                                <w:sz w:val="68"/>
                                <w:szCs w:val="68"/>
                              </w:rPr>
                              <w:t>黎悦</w:t>
                            </w:r>
                            <w:proofErr w:type="gramStart"/>
                            <w:r w:rsidRPr="00CA104D">
                              <w:rPr>
                                <w:rFonts w:asciiTheme="majorEastAsia" w:eastAsiaTheme="majorEastAsia" w:hAnsiTheme="majorEastAsia" w:hint="eastAsia"/>
                                <w:color w:val="FFFFFF" w:themeColor="background1"/>
                                <w:spacing w:val="60"/>
                                <w:sz w:val="68"/>
                                <w:szCs w:val="68"/>
                              </w:rPr>
                              <w:t>濠</w:t>
                            </w:r>
                            <w:proofErr w:type="gramEnd"/>
                          </w:p>
                          <w:p w14:paraId="0960DB1B" w14:textId="2C3CC006" w:rsidR="006A3FF9" w:rsidRPr="00CA104D" w:rsidRDefault="00000000" w:rsidP="00CA104D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pacing w:val="60"/>
                                <w:sz w:val="22"/>
                              </w:rPr>
                            </w:pPr>
                            <w:r w:rsidRPr="00CA104D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  <w:t>求职</w:t>
                            </w:r>
                            <w:r w:rsidRPr="00CA104D"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2"/>
                              </w:rPr>
                              <w:t>意向：</w:t>
                            </w:r>
                            <w:r w:rsidR="00E77E90" w:rsidRPr="00CA104D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  <w:t>实习</w:t>
                            </w:r>
                            <w:r w:rsidR="00756A3E" w:rsidRPr="00CA104D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  <w:t>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292BB" id="文本框 386" o:spid="_x0000_s1028" type="#_x0000_t202" style="position:absolute;left:0;text-align:left;margin-left:-10pt;margin-top:-17pt;width:142.5pt;height:87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" filled="f" stroked="f" strokeweight=".5pt">
                <v:textbox>
                  <w:txbxContent>
                    <w:p w14:paraId="75B3AF81" w14:textId="4465AB04" w:rsidR="006A3FF9" w:rsidRPr="00CA104D" w:rsidRDefault="00E77E90" w:rsidP="00CA104D">
                      <w:pPr>
                        <w:snapToGrid w:val="0"/>
                        <w:jc w:val="center"/>
                        <w:rPr>
                          <w:rFonts w:asciiTheme="majorEastAsia" w:eastAsiaTheme="majorEastAsia" w:hAnsiTheme="majorEastAsia" w:hint="eastAsia"/>
                          <w:color w:val="FFFFFF" w:themeColor="background1"/>
                          <w:spacing w:val="60"/>
                          <w:sz w:val="68"/>
                          <w:szCs w:val="68"/>
                        </w:rPr>
                      </w:pPr>
                      <w:r w:rsidRPr="00CA104D">
                        <w:rPr>
                          <w:rFonts w:asciiTheme="majorEastAsia" w:eastAsiaTheme="majorEastAsia" w:hAnsiTheme="majorEastAsia" w:hint="eastAsia"/>
                          <w:color w:val="FFFFFF" w:themeColor="background1"/>
                          <w:spacing w:val="60"/>
                          <w:sz w:val="68"/>
                          <w:szCs w:val="68"/>
                        </w:rPr>
                        <w:t>黎悦</w:t>
                      </w:r>
                      <w:proofErr w:type="gramStart"/>
                      <w:r w:rsidRPr="00CA104D">
                        <w:rPr>
                          <w:rFonts w:asciiTheme="majorEastAsia" w:eastAsiaTheme="majorEastAsia" w:hAnsiTheme="majorEastAsia" w:hint="eastAsia"/>
                          <w:color w:val="FFFFFF" w:themeColor="background1"/>
                          <w:spacing w:val="60"/>
                          <w:sz w:val="68"/>
                          <w:szCs w:val="68"/>
                        </w:rPr>
                        <w:t>濠</w:t>
                      </w:r>
                      <w:proofErr w:type="gramEnd"/>
                    </w:p>
                    <w:p w14:paraId="0960DB1B" w14:textId="2C3CC006" w:rsidR="006A3FF9" w:rsidRPr="00CA104D" w:rsidRDefault="00000000" w:rsidP="00CA104D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pacing w:val="60"/>
                          <w:sz w:val="22"/>
                        </w:rPr>
                      </w:pPr>
                      <w:r w:rsidRPr="00CA104D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  <w:t>求职</w:t>
                      </w:r>
                      <w:r w:rsidRPr="00CA104D">
                        <w:rPr>
                          <w:rFonts w:ascii="微软雅黑" w:eastAsia="微软雅黑" w:hAnsi="微软雅黑"/>
                          <w:color w:val="FFFFFF" w:themeColor="background1"/>
                          <w:sz w:val="22"/>
                        </w:rPr>
                        <w:t>意向：</w:t>
                      </w:r>
                      <w:r w:rsidR="00E77E90" w:rsidRPr="00CA104D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  <w:t>实习</w:t>
                      </w:r>
                      <w:r w:rsidR="00756A3E" w:rsidRPr="00CA104D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  <w:t>生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A104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392C34" wp14:editId="7EF170DD">
                <wp:simplePos x="0" y="0"/>
                <wp:positionH relativeFrom="column">
                  <wp:posOffset>9525</wp:posOffset>
                </wp:positionH>
                <wp:positionV relativeFrom="paragraph">
                  <wp:posOffset>4600575</wp:posOffset>
                </wp:positionV>
                <wp:extent cx="1152525" cy="342265"/>
                <wp:effectExtent l="0" t="0" r="0" b="1270"/>
                <wp:wrapNone/>
                <wp:docPr id="2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42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4EDD49" w14:textId="77777777" w:rsidR="00CA104D" w:rsidRPr="00CA104D" w:rsidRDefault="00CA104D" w:rsidP="00CA104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CA104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>证书资质</w:t>
                            </w:r>
                          </w:p>
                          <w:p w14:paraId="3FF5DB96" w14:textId="0557F496" w:rsidR="006A3FF9" w:rsidRDefault="006A3FF9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92C34" id="_x0000_s1029" type="#_x0000_t202" style="position:absolute;left:0;text-align:left;margin-left:.75pt;margin-top:362.25pt;width:90.75pt;height:26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" filled="f" stroked="f">
                <v:textbox style="mso-fit-shape-to-text:t">
                  <w:txbxContent>
                    <w:p w14:paraId="1A4EDD49" w14:textId="77777777" w:rsidR="00CA104D" w:rsidRPr="00CA104D" w:rsidRDefault="00CA104D" w:rsidP="00CA104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8"/>
                          <w:szCs w:val="24"/>
                        </w:rPr>
                      </w:pPr>
                      <w:r w:rsidRPr="00CA104D">
                        <w:rPr>
                          <w:rFonts w:ascii="微软雅黑" w:eastAsia="微软雅黑" w:hAnsi="微软雅黑"/>
                          <w:b/>
                          <w:bCs/>
                          <w:color w:val="FFFFFF" w:themeColor="background1"/>
                          <w:sz w:val="28"/>
                          <w:szCs w:val="24"/>
                        </w:rPr>
                        <w:t>证书资质</w:t>
                      </w:r>
                    </w:p>
                    <w:p w14:paraId="3FF5DB96" w14:textId="0557F496" w:rsidR="006A3FF9" w:rsidRDefault="006A3FF9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92E905" wp14:editId="0F83D7A2">
                <wp:simplePos x="0" y="0"/>
                <wp:positionH relativeFrom="column">
                  <wp:posOffset>2733675</wp:posOffset>
                </wp:positionH>
                <wp:positionV relativeFrom="paragraph">
                  <wp:posOffset>-48895</wp:posOffset>
                </wp:positionV>
                <wp:extent cx="251460" cy="251460"/>
                <wp:effectExtent l="0" t="0" r="15240" b="15240"/>
                <wp:wrapNone/>
                <wp:docPr id="42" name="椭圆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rgbClr val="674B74"/>
                        </a:solidFill>
                        <a:ln>
                          <a:solidFill>
                            <a:srgbClr val="674B7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BA26BC6" id="椭圆 42" o:spid="_x0000_s1026" style="position:absolute;margin-left:215.25pt;margin-top:-3.85pt;width:19.8pt;height:19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" fillcolor="#674b74" strokecolor="#674b74" strokeweight="2pt">
                <v:path arrowok="t"/>
                <o:lock v:ext="edit" aspectratio="t"/>
              </v:oval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90322C" wp14:editId="4FF41361">
                <wp:simplePos x="0" y="0"/>
                <wp:positionH relativeFrom="column">
                  <wp:posOffset>2790825</wp:posOffset>
                </wp:positionH>
                <wp:positionV relativeFrom="paragraph">
                  <wp:posOffset>-1270</wp:posOffset>
                </wp:positionV>
                <wp:extent cx="144145" cy="142875"/>
                <wp:effectExtent l="0" t="0" r="8255" b="9525"/>
                <wp:wrapNone/>
                <wp:docPr id="21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145" cy="142875"/>
                        </a:xfrm>
                        <a:custGeom>
                          <a:avLst/>
                          <a:gdLst>
                            <a:gd name="T0" fmla="*/ 374 w 427"/>
                            <a:gd name="T1" fmla="*/ 184 h 424"/>
                            <a:gd name="T2" fmla="*/ 363 w 427"/>
                            <a:gd name="T3" fmla="*/ 196 h 424"/>
                            <a:gd name="T4" fmla="*/ 363 w 427"/>
                            <a:gd name="T5" fmla="*/ 369 h 424"/>
                            <a:gd name="T6" fmla="*/ 331 w 427"/>
                            <a:gd name="T7" fmla="*/ 401 h 424"/>
                            <a:gd name="T8" fmla="*/ 61 w 427"/>
                            <a:gd name="T9" fmla="*/ 401 h 424"/>
                            <a:gd name="T10" fmla="*/ 36 w 427"/>
                            <a:gd name="T11" fmla="*/ 391 h 424"/>
                            <a:gd name="T12" fmla="*/ 23 w 427"/>
                            <a:gd name="T13" fmla="*/ 368 h 424"/>
                            <a:gd name="T14" fmla="*/ 23 w 427"/>
                            <a:gd name="T15" fmla="*/ 97 h 424"/>
                            <a:gd name="T16" fmla="*/ 36 w 427"/>
                            <a:gd name="T17" fmla="*/ 72 h 424"/>
                            <a:gd name="T18" fmla="*/ 62 w 427"/>
                            <a:gd name="T19" fmla="*/ 61 h 424"/>
                            <a:gd name="T20" fmla="*/ 207 w 427"/>
                            <a:gd name="T21" fmla="*/ 61 h 424"/>
                            <a:gd name="T22" fmla="*/ 219 w 427"/>
                            <a:gd name="T23" fmla="*/ 49 h 424"/>
                            <a:gd name="T24" fmla="*/ 207 w 427"/>
                            <a:gd name="T25" fmla="*/ 38 h 424"/>
                            <a:gd name="T26" fmla="*/ 62 w 427"/>
                            <a:gd name="T27" fmla="*/ 38 h 424"/>
                            <a:gd name="T28" fmla="*/ 0 w 427"/>
                            <a:gd name="T29" fmla="*/ 97 h 424"/>
                            <a:gd name="T30" fmla="*/ 0 w 427"/>
                            <a:gd name="T31" fmla="*/ 368 h 424"/>
                            <a:gd name="T32" fmla="*/ 18 w 427"/>
                            <a:gd name="T33" fmla="*/ 409 h 424"/>
                            <a:gd name="T34" fmla="*/ 62 w 427"/>
                            <a:gd name="T35" fmla="*/ 424 h 424"/>
                            <a:gd name="T36" fmla="*/ 332 w 427"/>
                            <a:gd name="T37" fmla="*/ 424 h 424"/>
                            <a:gd name="T38" fmla="*/ 372 w 427"/>
                            <a:gd name="T39" fmla="*/ 409 h 424"/>
                            <a:gd name="T40" fmla="*/ 386 w 427"/>
                            <a:gd name="T41" fmla="*/ 368 h 424"/>
                            <a:gd name="T42" fmla="*/ 386 w 427"/>
                            <a:gd name="T43" fmla="*/ 196 h 424"/>
                            <a:gd name="T44" fmla="*/ 374 w 427"/>
                            <a:gd name="T45" fmla="*/ 184 h 424"/>
                            <a:gd name="T46" fmla="*/ 413 w 427"/>
                            <a:gd name="T47" fmla="*/ 55 h 424"/>
                            <a:gd name="T48" fmla="*/ 369 w 427"/>
                            <a:gd name="T49" fmla="*/ 11 h 424"/>
                            <a:gd name="T50" fmla="*/ 342 w 427"/>
                            <a:gd name="T51" fmla="*/ 0 h 424"/>
                            <a:gd name="T52" fmla="*/ 315 w 427"/>
                            <a:gd name="T53" fmla="*/ 10 h 424"/>
                            <a:gd name="T54" fmla="*/ 279 w 427"/>
                            <a:gd name="T55" fmla="*/ 53 h 424"/>
                            <a:gd name="T56" fmla="*/ 88 w 427"/>
                            <a:gd name="T57" fmla="*/ 236 h 424"/>
                            <a:gd name="T58" fmla="*/ 87 w 427"/>
                            <a:gd name="T59" fmla="*/ 237 h 424"/>
                            <a:gd name="T60" fmla="*/ 75 w 427"/>
                            <a:gd name="T61" fmla="*/ 346 h 424"/>
                            <a:gd name="T62" fmla="*/ 80 w 427"/>
                            <a:gd name="T63" fmla="*/ 351 h 424"/>
                            <a:gd name="T64" fmla="*/ 187 w 427"/>
                            <a:gd name="T65" fmla="*/ 337 h 424"/>
                            <a:gd name="T66" fmla="*/ 370 w 427"/>
                            <a:gd name="T67" fmla="*/ 144 h 424"/>
                            <a:gd name="T68" fmla="*/ 413 w 427"/>
                            <a:gd name="T69" fmla="*/ 110 h 424"/>
                            <a:gd name="T70" fmla="*/ 413 w 427"/>
                            <a:gd name="T71" fmla="*/ 55 h 424"/>
                            <a:gd name="T72" fmla="*/ 119 w 427"/>
                            <a:gd name="T73" fmla="*/ 245 h 424"/>
                            <a:gd name="T74" fmla="*/ 292 w 427"/>
                            <a:gd name="T75" fmla="*/ 73 h 424"/>
                            <a:gd name="T76" fmla="*/ 350 w 427"/>
                            <a:gd name="T77" fmla="*/ 132 h 424"/>
                            <a:gd name="T78" fmla="*/ 178 w 427"/>
                            <a:gd name="T79" fmla="*/ 305 h 424"/>
                            <a:gd name="T80" fmla="*/ 119 w 427"/>
                            <a:gd name="T81" fmla="*/ 245 h 424"/>
                            <a:gd name="T82" fmla="*/ 104 w 427"/>
                            <a:gd name="T83" fmla="*/ 322 h 424"/>
                            <a:gd name="T84" fmla="*/ 107 w 427"/>
                            <a:gd name="T85" fmla="*/ 268 h 424"/>
                            <a:gd name="T86" fmla="*/ 157 w 427"/>
                            <a:gd name="T87" fmla="*/ 318 h 424"/>
                            <a:gd name="T88" fmla="*/ 104 w 427"/>
                            <a:gd name="T89" fmla="*/ 322 h 424"/>
                            <a:gd name="T90" fmla="*/ 400 w 427"/>
                            <a:gd name="T91" fmla="*/ 81 h 424"/>
                            <a:gd name="T92" fmla="*/ 396 w 427"/>
                            <a:gd name="T93" fmla="*/ 91 h 424"/>
                            <a:gd name="T94" fmla="*/ 370 w 427"/>
                            <a:gd name="T95" fmla="*/ 117 h 424"/>
                            <a:gd name="T96" fmla="*/ 306 w 427"/>
                            <a:gd name="T97" fmla="*/ 54 h 424"/>
                            <a:gd name="T98" fmla="*/ 332 w 427"/>
                            <a:gd name="T99" fmla="*/ 28 h 424"/>
                            <a:gd name="T100" fmla="*/ 352 w 427"/>
                            <a:gd name="T101" fmla="*/ 28 h 424"/>
                            <a:gd name="T102" fmla="*/ 396 w 427"/>
                            <a:gd name="T103" fmla="*/ 72 h 424"/>
                            <a:gd name="T104" fmla="*/ 400 w 427"/>
                            <a:gd name="T105" fmla="*/ 81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27" h="424">
                              <a:moveTo>
                                <a:pt x="374" y="184"/>
                              </a:moveTo>
                              <a:cubicBezTo>
                                <a:pt x="368" y="184"/>
                                <a:pt x="363" y="189"/>
                                <a:pt x="363" y="196"/>
                              </a:cubicBezTo>
                              <a:cubicBezTo>
                                <a:pt x="363" y="369"/>
                                <a:pt x="363" y="369"/>
                                <a:pt x="363" y="369"/>
                              </a:cubicBezTo>
                              <a:cubicBezTo>
                                <a:pt x="363" y="386"/>
                                <a:pt x="349" y="401"/>
                                <a:pt x="331" y="401"/>
                              </a:cubicBezTo>
                              <a:cubicBezTo>
                                <a:pt x="61" y="401"/>
                                <a:pt x="61" y="401"/>
                                <a:pt x="61" y="401"/>
                              </a:cubicBezTo>
                              <a:cubicBezTo>
                                <a:pt x="53" y="401"/>
                                <a:pt x="43" y="397"/>
                                <a:pt x="36" y="391"/>
                              </a:cubicBezTo>
                              <a:cubicBezTo>
                                <a:pt x="28" y="385"/>
                                <a:pt x="23" y="377"/>
                                <a:pt x="23" y="368"/>
                              </a:cubicBezTo>
                              <a:cubicBezTo>
                                <a:pt x="23" y="97"/>
                                <a:pt x="23" y="97"/>
                                <a:pt x="23" y="97"/>
                              </a:cubicBezTo>
                              <a:cubicBezTo>
                                <a:pt x="23" y="89"/>
                                <a:pt x="28" y="80"/>
                                <a:pt x="36" y="72"/>
                              </a:cubicBezTo>
                              <a:cubicBezTo>
                                <a:pt x="44" y="65"/>
                                <a:pt x="53" y="61"/>
                                <a:pt x="62" y="61"/>
                              </a:cubicBezTo>
                              <a:cubicBezTo>
                                <a:pt x="207" y="61"/>
                                <a:pt x="207" y="61"/>
                                <a:pt x="207" y="61"/>
                              </a:cubicBezTo>
                              <a:cubicBezTo>
                                <a:pt x="214" y="61"/>
                                <a:pt x="219" y="56"/>
                                <a:pt x="219" y="49"/>
                              </a:cubicBezTo>
                              <a:cubicBezTo>
                                <a:pt x="219" y="42"/>
                                <a:pt x="214" y="38"/>
                                <a:pt x="207" y="38"/>
                              </a:cubicBezTo>
                              <a:cubicBezTo>
                                <a:pt x="62" y="38"/>
                                <a:pt x="62" y="38"/>
                                <a:pt x="62" y="38"/>
                              </a:cubicBezTo>
                              <a:cubicBezTo>
                                <a:pt x="27" y="38"/>
                                <a:pt x="0" y="64"/>
                                <a:pt x="0" y="97"/>
                              </a:cubicBezTo>
                              <a:cubicBezTo>
                                <a:pt x="0" y="368"/>
                                <a:pt x="0" y="368"/>
                                <a:pt x="0" y="368"/>
                              </a:cubicBezTo>
                              <a:cubicBezTo>
                                <a:pt x="0" y="384"/>
                                <a:pt x="7" y="399"/>
                                <a:pt x="18" y="409"/>
                              </a:cubicBezTo>
                              <a:cubicBezTo>
                                <a:pt x="29" y="419"/>
                                <a:pt x="45" y="424"/>
                                <a:pt x="62" y="424"/>
                              </a:cubicBezTo>
                              <a:cubicBezTo>
                                <a:pt x="332" y="424"/>
                                <a:pt x="332" y="424"/>
                                <a:pt x="332" y="424"/>
                              </a:cubicBezTo>
                              <a:cubicBezTo>
                                <a:pt x="348" y="424"/>
                                <a:pt x="362" y="419"/>
                                <a:pt x="372" y="409"/>
                              </a:cubicBezTo>
                              <a:cubicBezTo>
                                <a:pt x="381" y="399"/>
                                <a:pt x="386" y="385"/>
                                <a:pt x="386" y="368"/>
                              </a:cubicBezTo>
                              <a:cubicBezTo>
                                <a:pt x="386" y="196"/>
                                <a:pt x="386" y="196"/>
                                <a:pt x="386" y="196"/>
                              </a:cubicBezTo>
                              <a:cubicBezTo>
                                <a:pt x="386" y="189"/>
                                <a:pt x="381" y="184"/>
                                <a:pt x="374" y="184"/>
                              </a:cubicBezTo>
                              <a:close/>
                              <a:moveTo>
                                <a:pt x="413" y="55"/>
                              </a:moveTo>
                              <a:cubicBezTo>
                                <a:pt x="369" y="11"/>
                                <a:pt x="369" y="11"/>
                                <a:pt x="369" y="11"/>
                              </a:cubicBezTo>
                              <a:cubicBezTo>
                                <a:pt x="362" y="4"/>
                                <a:pt x="352" y="0"/>
                                <a:pt x="342" y="0"/>
                              </a:cubicBezTo>
                              <a:cubicBezTo>
                                <a:pt x="332" y="0"/>
                                <a:pt x="322" y="4"/>
                                <a:pt x="315" y="10"/>
                              </a:cubicBezTo>
                              <a:cubicBezTo>
                                <a:pt x="279" y="53"/>
                                <a:pt x="279" y="53"/>
                                <a:pt x="279" y="53"/>
                              </a:cubicBezTo>
                              <a:cubicBezTo>
                                <a:pt x="88" y="236"/>
                                <a:pt x="88" y="236"/>
                                <a:pt x="88" y="236"/>
                              </a:cubicBezTo>
                              <a:cubicBezTo>
                                <a:pt x="87" y="237"/>
                                <a:pt x="87" y="237"/>
                                <a:pt x="87" y="237"/>
                              </a:cubicBezTo>
                              <a:cubicBezTo>
                                <a:pt x="75" y="346"/>
                                <a:pt x="75" y="346"/>
                                <a:pt x="75" y="346"/>
                              </a:cubicBezTo>
                              <a:cubicBezTo>
                                <a:pt x="80" y="351"/>
                                <a:pt x="80" y="351"/>
                                <a:pt x="80" y="351"/>
                              </a:cubicBezTo>
                              <a:cubicBezTo>
                                <a:pt x="187" y="337"/>
                                <a:pt x="187" y="337"/>
                                <a:pt x="187" y="337"/>
                              </a:cubicBezTo>
                              <a:cubicBezTo>
                                <a:pt x="370" y="144"/>
                                <a:pt x="370" y="144"/>
                                <a:pt x="370" y="144"/>
                              </a:cubicBezTo>
                              <a:cubicBezTo>
                                <a:pt x="413" y="110"/>
                                <a:pt x="413" y="110"/>
                                <a:pt x="413" y="110"/>
                              </a:cubicBezTo>
                              <a:cubicBezTo>
                                <a:pt x="427" y="95"/>
                                <a:pt x="427" y="69"/>
                                <a:pt x="413" y="55"/>
                              </a:cubicBezTo>
                              <a:close/>
                              <a:moveTo>
                                <a:pt x="119" y="245"/>
                              </a:moveTo>
                              <a:cubicBezTo>
                                <a:pt x="292" y="73"/>
                                <a:pt x="292" y="73"/>
                                <a:pt x="292" y="73"/>
                              </a:cubicBezTo>
                              <a:cubicBezTo>
                                <a:pt x="350" y="132"/>
                                <a:pt x="350" y="132"/>
                                <a:pt x="350" y="132"/>
                              </a:cubicBezTo>
                              <a:cubicBezTo>
                                <a:pt x="178" y="305"/>
                                <a:pt x="178" y="305"/>
                                <a:pt x="178" y="305"/>
                              </a:cubicBezTo>
                              <a:lnTo>
                                <a:pt x="119" y="245"/>
                              </a:lnTo>
                              <a:close/>
                              <a:moveTo>
                                <a:pt x="104" y="322"/>
                              </a:moveTo>
                              <a:cubicBezTo>
                                <a:pt x="107" y="268"/>
                                <a:pt x="107" y="268"/>
                                <a:pt x="107" y="268"/>
                              </a:cubicBezTo>
                              <a:cubicBezTo>
                                <a:pt x="157" y="318"/>
                                <a:pt x="157" y="318"/>
                                <a:pt x="157" y="318"/>
                              </a:cubicBezTo>
                              <a:lnTo>
                                <a:pt x="104" y="322"/>
                              </a:lnTo>
                              <a:close/>
                              <a:moveTo>
                                <a:pt x="400" y="81"/>
                              </a:moveTo>
                              <a:cubicBezTo>
                                <a:pt x="400" y="85"/>
                                <a:pt x="398" y="89"/>
                                <a:pt x="396" y="91"/>
                              </a:cubicBezTo>
                              <a:cubicBezTo>
                                <a:pt x="370" y="117"/>
                                <a:pt x="370" y="117"/>
                                <a:pt x="370" y="117"/>
                              </a:cubicBezTo>
                              <a:cubicBezTo>
                                <a:pt x="306" y="54"/>
                                <a:pt x="306" y="54"/>
                                <a:pt x="306" y="54"/>
                              </a:cubicBezTo>
                              <a:cubicBezTo>
                                <a:pt x="332" y="28"/>
                                <a:pt x="332" y="28"/>
                                <a:pt x="332" y="28"/>
                              </a:cubicBezTo>
                              <a:cubicBezTo>
                                <a:pt x="337" y="22"/>
                                <a:pt x="346" y="22"/>
                                <a:pt x="352" y="28"/>
                              </a:cubicBezTo>
                              <a:cubicBezTo>
                                <a:pt x="396" y="72"/>
                                <a:pt x="396" y="72"/>
                                <a:pt x="396" y="72"/>
                              </a:cubicBezTo>
                              <a:cubicBezTo>
                                <a:pt x="398" y="74"/>
                                <a:pt x="400" y="78"/>
                                <a:pt x="400" y="8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03C3831" id="Freeform 5" o:spid="_x0000_s1026" style="position:absolute;margin-left:219.75pt;margin-top:-.1pt;width:11.35pt;height:11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7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" path="m374,184v-6,,-11,5,-11,12c363,369,363,369,363,369v,17,-14,32,-32,32c61,401,61,401,61,401v-8,,-18,-4,-25,-10c28,385,23,377,23,368,23,97,23,97,23,97v,-8,5,-17,13,-25c44,65,53,61,62,61v145,,145,,145,c214,61,219,56,219,49v,-7,-5,-11,-12,-11c62,38,62,38,62,38,27,38,,64,,97,,368,,368,,368v,16,7,31,18,41c29,419,45,424,62,424v270,,270,,270,c348,424,362,419,372,409v9,-10,14,-24,14,-41c386,196,386,196,386,196v,-7,-5,-12,-12,-12xm413,55c369,11,369,11,369,11,362,4,352,,342,,332,,322,4,315,10,279,53,279,53,279,53,88,236,88,236,88,236v-1,1,-1,1,-1,1c75,346,75,346,75,346v5,5,5,5,5,5c187,337,187,337,187,337,370,144,370,144,370,144v43,-34,43,-34,43,-34c427,95,427,69,413,55xm119,245c292,73,292,73,292,73v58,59,58,59,58,59c178,305,178,305,178,305l119,245xm104,322v3,-54,3,-54,3,-54c157,318,157,318,157,318r-53,4xm400,81v,4,-2,8,-4,10c370,117,370,117,370,117,306,54,306,54,306,54,332,28,332,28,332,28v5,-6,14,-6,20,c396,72,396,72,396,72v2,2,4,6,4,9xe" fillcolor="white [3212]" stroked="f">
                <v:path arrowok="t" o:connecttype="custom" o:connectlocs="126253,62002;122540,66046;122540,124342;111738,135125;20592,135125;12153,131755;7764,124005;7764,32686;12153,24262;20930,20555;69878,20555;73929,16511;69878,12805;20930,12805;0,32686;0,124005;6076,137820;20930,142875;112075,142875;125578,137820;130304,124005;130304,66046;126253,62002;139419,18533;124566,3707;115451,0;106336,3370;94184,17859;29707,79525;29369,79862;25318,116591;27006,118276;63127,113559;124903,48524;139419,37067;139419,18533;40172,82557;98572,24599;118152,44480;60089,102776;40172,82557;35108,108504;36121,90308;52999,107156;35108,108504;135030,27295;133680,30664;124903,39425;103298,18196;112075,9435;118827,9435;133680,24262;135030,2729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49406D" wp14:editId="61984C8C">
                <wp:simplePos x="0" y="0"/>
                <wp:positionH relativeFrom="column">
                  <wp:posOffset>2739390</wp:posOffset>
                </wp:positionH>
                <wp:positionV relativeFrom="paragraph">
                  <wp:posOffset>1608455</wp:posOffset>
                </wp:positionV>
                <wp:extent cx="251460" cy="251460"/>
                <wp:effectExtent l="0" t="0" r="15240" b="15240"/>
                <wp:wrapNone/>
                <wp:docPr id="305" name="椭圆 3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rgbClr val="674B74"/>
                        </a:solidFill>
                        <a:ln>
                          <a:solidFill>
                            <a:srgbClr val="674B7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88CB9D6" id="椭圆 305" o:spid="_x0000_s1026" style="position:absolute;margin-left:215.7pt;margin-top:126.65pt;width:19.8pt;height:19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" fillcolor="#674b74" strokecolor="#674b74" strokeweight="2pt">
                <v:path arrowok="t"/>
                <o:lock v:ext="edit" aspectratio="t"/>
              </v:oval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EFC2F2E" wp14:editId="2ABD8EAC">
                <wp:simplePos x="0" y="0"/>
                <wp:positionH relativeFrom="column">
                  <wp:posOffset>2777490</wp:posOffset>
                </wp:positionH>
                <wp:positionV relativeFrom="paragraph">
                  <wp:posOffset>1665605</wp:posOffset>
                </wp:positionV>
                <wp:extent cx="179705" cy="141605"/>
                <wp:effectExtent l="0" t="0" r="0" b="0"/>
                <wp:wrapNone/>
                <wp:docPr id="23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05" cy="141605"/>
                        </a:xfrm>
                        <a:custGeom>
                          <a:avLst/>
                          <a:gdLst>
                            <a:gd name="T0" fmla="*/ 345 w 448"/>
                            <a:gd name="T1" fmla="*/ 162 h 352"/>
                            <a:gd name="T2" fmla="*/ 233 w 448"/>
                            <a:gd name="T3" fmla="*/ 204 h 352"/>
                            <a:gd name="T4" fmla="*/ 224 w 448"/>
                            <a:gd name="T5" fmla="*/ 205 h 352"/>
                            <a:gd name="T6" fmla="*/ 215 w 448"/>
                            <a:gd name="T7" fmla="*/ 204 h 352"/>
                            <a:gd name="T8" fmla="*/ 103 w 448"/>
                            <a:gd name="T9" fmla="*/ 162 h 352"/>
                            <a:gd name="T10" fmla="*/ 100 w 448"/>
                            <a:gd name="T11" fmla="*/ 235 h 352"/>
                            <a:gd name="T12" fmla="*/ 224 w 448"/>
                            <a:gd name="T13" fmla="*/ 294 h 352"/>
                            <a:gd name="T14" fmla="*/ 348 w 448"/>
                            <a:gd name="T15" fmla="*/ 235 h 352"/>
                            <a:gd name="T16" fmla="*/ 345 w 448"/>
                            <a:gd name="T17" fmla="*/ 162 h 352"/>
                            <a:gd name="T18" fmla="*/ 448 w 448"/>
                            <a:gd name="T19" fmla="*/ 88 h 352"/>
                            <a:gd name="T20" fmla="*/ 443 w 448"/>
                            <a:gd name="T21" fmla="*/ 81 h 352"/>
                            <a:gd name="T22" fmla="*/ 226 w 448"/>
                            <a:gd name="T23" fmla="*/ 0 h 352"/>
                            <a:gd name="T24" fmla="*/ 224 w 448"/>
                            <a:gd name="T25" fmla="*/ 0 h 352"/>
                            <a:gd name="T26" fmla="*/ 222 w 448"/>
                            <a:gd name="T27" fmla="*/ 0 h 352"/>
                            <a:gd name="T28" fmla="*/ 5 w 448"/>
                            <a:gd name="T29" fmla="*/ 81 h 352"/>
                            <a:gd name="T30" fmla="*/ 0 w 448"/>
                            <a:gd name="T31" fmla="*/ 88 h 352"/>
                            <a:gd name="T32" fmla="*/ 5 w 448"/>
                            <a:gd name="T33" fmla="*/ 95 h 352"/>
                            <a:gd name="T34" fmla="*/ 69 w 448"/>
                            <a:gd name="T35" fmla="*/ 119 h 352"/>
                            <a:gd name="T36" fmla="*/ 50 w 448"/>
                            <a:gd name="T37" fmla="*/ 195 h 352"/>
                            <a:gd name="T38" fmla="*/ 38 w 448"/>
                            <a:gd name="T39" fmla="*/ 220 h 352"/>
                            <a:gd name="T40" fmla="*/ 49 w 448"/>
                            <a:gd name="T41" fmla="*/ 245 h 352"/>
                            <a:gd name="T42" fmla="*/ 38 w 448"/>
                            <a:gd name="T43" fmla="*/ 344 h 352"/>
                            <a:gd name="T44" fmla="*/ 39 w 448"/>
                            <a:gd name="T45" fmla="*/ 350 h 352"/>
                            <a:gd name="T46" fmla="*/ 44 w 448"/>
                            <a:gd name="T47" fmla="*/ 352 h 352"/>
                            <a:gd name="T48" fmla="*/ 81 w 448"/>
                            <a:gd name="T49" fmla="*/ 352 h 352"/>
                            <a:gd name="T50" fmla="*/ 86 w 448"/>
                            <a:gd name="T51" fmla="*/ 350 h 352"/>
                            <a:gd name="T52" fmla="*/ 87 w 448"/>
                            <a:gd name="T53" fmla="*/ 344 h 352"/>
                            <a:gd name="T54" fmla="*/ 76 w 448"/>
                            <a:gd name="T55" fmla="*/ 245 h 352"/>
                            <a:gd name="T56" fmla="*/ 87 w 448"/>
                            <a:gd name="T57" fmla="*/ 220 h 352"/>
                            <a:gd name="T58" fmla="*/ 75 w 448"/>
                            <a:gd name="T59" fmla="*/ 195 h 352"/>
                            <a:gd name="T60" fmla="*/ 95 w 448"/>
                            <a:gd name="T61" fmla="*/ 128 h 352"/>
                            <a:gd name="T62" fmla="*/ 222 w 448"/>
                            <a:gd name="T63" fmla="*/ 176 h 352"/>
                            <a:gd name="T64" fmla="*/ 224 w 448"/>
                            <a:gd name="T65" fmla="*/ 176 h 352"/>
                            <a:gd name="T66" fmla="*/ 226 w 448"/>
                            <a:gd name="T67" fmla="*/ 176 h 352"/>
                            <a:gd name="T68" fmla="*/ 443 w 448"/>
                            <a:gd name="T69" fmla="*/ 95 h 352"/>
                            <a:gd name="T70" fmla="*/ 448 w 448"/>
                            <a:gd name="T71" fmla="*/ 88 h 3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448" h="352">
                              <a:moveTo>
                                <a:pt x="345" y="162"/>
                              </a:moveTo>
                              <a:cubicBezTo>
                                <a:pt x="233" y="204"/>
                                <a:pt x="233" y="204"/>
                                <a:pt x="233" y="204"/>
                              </a:cubicBezTo>
                              <a:cubicBezTo>
                                <a:pt x="230" y="205"/>
                                <a:pt x="227" y="205"/>
                                <a:pt x="224" y="205"/>
                              </a:cubicBezTo>
                              <a:cubicBezTo>
                                <a:pt x="221" y="205"/>
                                <a:pt x="218" y="205"/>
                                <a:pt x="215" y="204"/>
                              </a:cubicBezTo>
                              <a:cubicBezTo>
                                <a:pt x="103" y="162"/>
                                <a:pt x="103" y="162"/>
                                <a:pt x="103" y="162"/>
                              </a:cubicBezTo>
                              <a:cubicBezTo>
                                <a:pt x="100" y="235"/>
                                <a:pt x="100" y="235"/>
                                <a:pt x="100" y="235"/>
                              </a:cubicBezTo>
                              <a:cubicBezTo>
                                <a:pt x="98" y="267"/>
                                <a:pt x="155" y="294"/>
                                <a:pt x="224" y="294"/>
                              </a:cubicBezTo>
                              <a:cubicBezTo>
                                <a:pt x="293" y="294"/>
                                <a:pt x="350" y="267"/>
                                <a:pt x="348" y="235"/>
                              </a:cubicBezTo>
                              <a:lnTo>
                                <a:pt x="345" y="162"/>
                              </a:lnTo>
                              <a:close/>
                              <a:moveTo>
                                <a:pt x="448" y="88"/>
                              </a:moveTo>
                              <a:cubicBezTo>
                                <a:pt x="448" y="85"/>
                                <a:pt x="446" y="82"/>
                                <a:pt x="443" y="81"/>
                              </a:cubicBezTo>
                              <a:cubicBezTo>
                                <a:pt x="226" y="0"/>
                                <a:pt x="226" y="0"/>
                                <a:pt x="226" y="0"/>
                              </a:cubicBezTo>
                              <a:cubicBezTo>
                                <a:pt x="225" y="0"/>
                                <a:pt x="225" y="0"/>
                                <a:pt x="224" y="0"/>
                              </a:cubicBezTo>
                              <a:cubicBezTo>
                                <a:pt x="223" y="0"/>
                                <a:pt x="223" y="0"/>
                                <a:pt x="222" y="0"/>
                              </a:cubicBezTo>
                              <a:cubicBezTo>
                                <a:pt x="5" y="81"/>
                                <a:pt x="5" y="81"/>
                                <a:pt x="5" y="81"/>
                              </a:cubicBezTo>
                              <a:cubicBezTo>
                                <a:pt x="2" y="82"/>
                                <a:pt x="0" y="85"/>
                                <a:pt x="0" y="88"/>
                              </a:cubicBezTo>
                              <a:cubicBezTo>
                                <a:pt x="0" y="91"/>
                                <a:pt x="2" y="94"/>
                                <a:pt x="5" y="95"/>
                              </a:cubicBezTo>
                              <a:cubicBezTo>
                                <a:pt x="69" y="119"/>
                                <a:pt x="69" y="119"/>
                                <a:pt x="69" y="119"/>
                              </a:cubicBezTo>
                              <a:cubicBezTo>
                                <a:pt x="57" y="139"/>
                                <a:pt x="51" y="168"/>
                                <a:pt x="50" y="195"/>
                              </a:cubicBezTo>
                              <a:cubicBezTo>
                                <a:pt x="43" y="200"/>
                                <a:pt x="38" y="209"/>
                                <a:pt x="38" y="220"/>
                              </a:cubicBezTo>
                              <a:cubicBezTo>
                                <a:pt x="38" y="230"/>
                                <a:pt x="42" y="239"/>
                                <a:pt x="49" y="245"/>
                              </a:cubicBezTo>
                              <a:cubicBezTo>
                                <a:pt x="38" y="344"/>
                                <a:pt x="38" y="344"/>
                                <a:pt x="38" y="344"/>
                              </a:cubicBezTo>
                              <a:cubicBezTo>
                                <a:pt x="37" y="346"/>
                                <a:pt x="38" y="348"/>
                                <a:pt x="39" y="350"/>
                              </a:cubicBezTo>
                              <a:cubicBezTo>
                                <a:pt x="40" y="351"/>
                                <a:pt x="42" y="352"/>
                                <a:pt x="44" y="352"/>
                              </a:cubicBezTo>
                              <a:cubicBezTo>
                                <a:pt x="81" y="352"/>
                                <a:pt x="81" y="352"/>
                                <a:pt x="81" y="352"/>
                              </a:cubicBezTo>
                              <a:cubicBezTo>
                                <a:pt x="83" y="352"/>
                                <a:pt x="85" y="351"/>
                                <a:pt x="86" y="350"/>
                              </a:cubicBezTo>
                              <a:cubicBezTo>
                                <a:pt x="87" y="348"/>
                                <a:pt x="87" y="346"/>
                                <a:pt x="87" y="344"/>
                              </a:cubicBezTo>
                              <a:cubicBezTo>
                                <a:pt x="76" y="245"/>
                                <a:pt x="76" y="245"/>
                                <a:pt x="76" y="245"/>
                              </a:cubicBezTo>
                              <a:cubicBezTo>
                                <a:pt x="83" y="239"/>
                                <a:pt x="87" y="230"/>
                                <a:pt x="87" y="220"/>
                              </a:cubicBezTo>
                              <a:cubicBezTo>
                                <a:pt x="87" y="209"/>
                                <a:pt x="82" y="200"/>
                                <a:pt x="75" y="195"/>
                              </a:cubicBezTo>
                              <a:cubicBezTo>
                                <a:pt x="77" y="164"/>
                                <a:pt x="84" y="139"/>
                                <a:pt x="95" y="128"/>
                              </a:cubicBezTo>
                              <a:cubicBezTo>
                                <a:pt x="222" y="176"/>
                                <a:pt x="222" y="176"/>
                                <a:pt x="222" y="176"/>
                              </a:cubicBezTo>
                              <a:cubicBezTo>
                                <a:pt x="223" y="176"/>
                                <a:pt x="223" y="176"/>
                                <a:pt x="224" y="176"/>
                              </a:cubicBezTo>
                              <a:cubicBezTo>
                                <a:pt x="225" y="176"/>
                                <a:pt x="225" y="176"/>
                                <a:pt x="226" y="176"/>
                              </a:cubicBezTo>
                              <a:cubicBezTo>
                                <a:pt x="443" y="95"/>
                                <a:pt x="443" y="95"/>
                                <a:pt x="443" y="95"/>
                              </a:cubicBezTo>
                              <a:cubicBezTo>
                                <a:pt x="446" y="94"/>
                                <a:pt x="448" y="91"/>
                                <a:pt x="448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9E10E7B" id="Freeform 5" o:spid="_x0000_s1026" style="position:absolute;margin-left:218.7pt;margin-top:131.15pt;width:14.15pt;height:11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" path="m345,162c233,204,233,204,233,204v-3,1,-6,1,-9,1c221,205,218,205,215,204,103,162,103,162,103,162v-3,73,-3,73,-3,73c98,267,155,294,224,294v69,,126,-27,124,-59l345,162xm448,88v,-3,-2,-6,-5,-7c226,,226,,226,v-1,,-1,,-2,c223,,223,,222,,5,81,5,81,5,81,2,82,,85,,88v,3,2,6,5,7c69,119,69,119,69,119,57,139,51,168,50,195v-7,5,-12,14,-12,25c38,230,42,239,49,245,38,344,38,344,38,344v-1,2,,4,1,6c40,351,42,352,44,352v37,,37,,37,c83,352,85,351,86,350v1,-2,1,-4,1,-6c76,245,76,245,76,245v7,-6,11,-15,11,-25c87,209,82,200,75,195v2,-31,9,-56,20,-67c222,176,222,176,222,176v1,,1,,2,c225,176,225,176,226,176,443,95,443,95,443,95v3,-1,5,-4,5,-7xe" fillcolor="white [3212]" stroked="f">
                <v:path arrowok="t" o:connecttype="custom" o:connectlocs="138389,65170;93463,82067;89853,82469;86242,82067;41316,65170;40113,94537;89853,118272;139592,94537;138389,65170;179705,35401;177699,32585;90655,0;89853,0;89050,0;2006,32585;0,35401;2006,38217;27678,47872;20056,78446;15243,88503;19655,98560;15243,138387;15644,140800;17650,141605;32491,141605;34497,140800;34898,138387;30486,98560;34898,88503;30085,78446;38107,51493;89050,70803;89853,70803;90655,70803;177699,38217;179705,35401" o:connectangles="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8F8AAB" wp14:editId="451720F8">
                <wp:simplePos x="0" y="0"/>
                <wp:positionH relativeFrom="column">
                  <wp:posOffset>3069167</wp:posOffset>
                </wp:positionH>
                <wp:positionV relativeFrom="paragraph">
                  <wp:posOffset>1880023</wp:posOffset>
                </wp:positionV>
                <wp:extent cx="3743960" cy="0"/>
                <wp:effectExtent l="0" t="0" r="0" b="0"/>
                <wp:wrapNone/>
                <wp:docPr id="311" name="直接连接符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9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3BDC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F653A" id="直接连接符 31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65pt,148.05pt" to="536.45pt,1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" strokecolor="#c3bdc7" strokeweight="1pt"/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4B4A4E" wp14:editId="2358A4AF">
                <wp:simplePos x="0" y="0"/>
                <wp:positionH relativeFrom="column">
                  <wp:posOffset>2980902</wp:posOffset>
                </wp:positionH>
                <wp:positionV relativeFrom="paragraph">
                  <wp:posOffset>1565063</wp:posOffset>
                </wp:positionV>
                <wp:extent cx="1151255" cy="341630"/>
                <wp:effectExtent l="0" t="0" r="0" b="1270"/>
                <wp:wrapNone/>
                <wp:docPr id="2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255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A8CDED" w14:textId="77777777" w:rsidR="006A3FF9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B4A4E" id="_x0000_s1030" type="#_x0000_t202" style="position:absolute;left:0;text-align:left;margin-left:234.7pt;margin-top:123.25pt;width:90.65pt;height:26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" filled="f" stroked="f">
                <v:textbox style="mso-fit-shape-to-text:t">
                  <w:txbxContent>
                    <w:p w14:paraId="7FA8CDED" w14:textId="77777777" w:rsidR="006A3FF9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007FF8" wp14:editId="1AB29835">
                <wp:simplePos x="0" y="0"/>
                <wp:positionH relativeFrom="column">
                  <wp:posOffset>2704465</wp:posOffset>
                </wp:positionH>
                <wp:positionV relativeFrom="paragraph">
                  <wp:posOffset>3212465</wp:posOffset>
                </wp:positionV>
                <wp:extent cx="251460" cy="251460"/>
                <wp:effectExtent l="0" t="0" r="15240" b="15240"/>
                <wp:wrapNone/>
                <wp:docPr id="316" name="椭圆 3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rgbClr val="674B74"/>
                        </a:solidFill>
                        <a:ln>
                          <a:solidFill>
                            <a:srgbClr val="674B7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2C9D3AD" id="椭圆 316" o:spid="_x0000_s1026" style="position:absolute;margin-left:212.95pt;margin-top:252.95pt;width:19.8pt;height:19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" fillcolor="#674b74" strokecolor="#674b74" strokeweight="2pt">
                <v:path arrowok="t"/>
                <o:lock v:ext="edit" aspectratio="t"/>
              </v:oval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BEF33B2" wp14:editId="5085D96F">
                <wp:simplePos x="0" y="0"/>
                <wp:positionH relativeFrom="column">
                  <wp:posOffset>2742777</wp:posOffset>
                </wp:positionH>
                <wp:positionV relativeFrom="paragraph">
                  <wp:posOffset>3260301</wp:posOffset>
                </wp:positionV>
                <wp:extent cx="179705" cy="144780"/>
                <wp:effectExtent l="0" t="0" r="0" b="7620"/>
                <wp:wrapNone/>
                <wp:docPr id="75" name="Freeform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05" cy="144780"/>
                        </a:xfrm>
                        <a:custGeom>
                          <a:avLst/>
                          <a:gdLst>
                            <a:gd name="T0" fmla="*/ 406 w 478"/>
                            <a:gd name="T1" fmla="*/ 72 h 384"/>
                            <a:gd name="T2" fmla="*/ 382 w 478"/>
                            <a:gd name="T3" fmla="*/ 48 h 384"/>
                            <a:gd name="T4" fmla="*/ 96 w 478"/>
                            <a:gd name="T5" fmla="*/ 48 h 384"/>
                            <a:gd name="T6" fmla="*/ 72 w 478"/>
                            <a:gd name="T7" fmla="*/ 72 h 384"/>
                            <a:gd name="T8" fmla="*/ 72 w 478"/>
                            <a:gd name="T9" fmla="*/ 96 h 384"/>
                            <a:gd name="T10" fmla="*/ 406 w 478"/>
                            <a:gd name="T11" fmla="*/ 96 h 384"/>
                            <a:gd name="T12" fmla="*/ 406 w 478"/>
                            <a:gd name="T13" fmla="*/ 72 h 384"/>
                            <a:gd name="T14" fmla="*/ 406 w 478"/>
                            <a:gd name="T15" fmla="*/ 72 h 384"/>
                            <a:gd name="T16" fmla="*/ 335 w 478"/>
                            <a:gd name="T17" fmla="*/ 0 h 384"/>
                            <a:gd name="T18" fmla="*/ 144 w 478"/>
                            <a:gd name="T19" fmla="*/ 0 h 384"/>
                            <a:gd name="T20" fmla="*/ 120 w 478"/>
                            <a:gd name="T21" fmla="*/ 24 h 384"/>
                            <a:gd name="T22" fmla="*/ 358 w 478"/>
                            <a:gd name="T23" fmla="*/ 24 h 384"/>
                            <a:gd name="T24" fmla="*/ 335 w 478"/>
                            <a:gd name="T25" fmla="*/ 0 h 384"/>
                            <a:gd name="T26" fmla="*/ 335 w 478"/>
                            <a:gd name="T27" fmla="*/ 0 h 384"/>
                            <a:gd name="T28" fmla="*/ 454 w 478"/>
                            <a:gd name="T29" fmla="*/ 96 h 384"/>
                            <a:gd name="T30" fmla="*/ 440 w 478"/>
                            <a:gd name="T31" fmla="*/ 82 h 384"/>
                            <a:gd name="T32" fmla="*/ 440 w 478"/>
                            <a:gd name="T33" fmla="*/ 120 h 384"/>
                            <a:gd name="T34" fmla="*/ 38 w 478"/>
                            <a:gd name="T35" fmla="*/ 120 h 384"/>
                            <a:gd name="T36" fmla="*/ 38 w 478"/>
                            <a:gd name="T37" fmla="*/ 82 h 384"/>
                            <a:gd name="T38" fmla="*/ 24 w 478"/>
                            <a:gd name="T39" fmla="*/ 96 h 384"/>
                            <a:gd name="T40" fmla="*/ 6 w 478"/>
                            <a:gd name="T41" fmla="*/ 144 h 384"/>
                            <a:gd name="T42" fmla="*/ 43 w 478"/>
                            <a:gd name="T43" fmla="*/ 360 h 384"/>
                            <a:gd name="T44" fmla="*/ 72 w 478"/>
                            <a:gd name="T45" fmla="*/ 384 h 384"/>
                            <a:gd name="T46" fmla="*/ 406 w 478"/>
                            <a:gd name="T47" fmla="*/ 384 h 384"/>
                            <a:gd name="T48" fmla="*/ 435 w 478"/>
                            <a:gd name="T49" fmla="*/ 360 h 384"/>
                            <a:gd name="T50" fmla="*/ 473 w 478"/>
                            <a:gd name="T51" fmla="*/ 144 h 384"/>
                            <a:gd name="T52" fmla="*/ 454 w 478"/>
                            <a:gd name="T53" fmla="*/ 96 h 384"/>
                            <a:gd name="T54" fmla="*/ 454 w 478"/>
                            <a:gd name="T55" fmla="*/ 96 h 384"/>
                            <a:gd name="T56" fmla="*/ 335 w 478"/>
                            <a:gd name="T57" fmla="*/ 226 h 384"/>
                            <a:gd name="T58" fmla="*/ 311 w 478"/>
                            <a:gd name="T59" fmla="*/ 250 h 384"/>
                            <a:gd name="T60" fmla="*/ 168 w 478"/>
                            <a:gd name="T61" fmla="*/ 250 h 384"/>
                            <a:gd name="T62" fmla="*/ 144 w 478"/>
                            <a:gd name="T63" fmla="*/ 226 h 384"/>
                            <a:gd name="T64" fmla="*/ 144 w 478"/>
                            <a:gd name="T65" fmla="*/ 178 h 384"/>
                            <a:gd name="T66" fmla="*/ 177 w 478"/>
                            <a:gd name="T67" fmla="*/ 178 h 384"/>
                            <a:gd name="T68" fmla="*/ 177 w 478"/>
                            <a:gd name="T69" fmla="*/ 216 h 384"/>
                            <a:gd name="T70" fmla="*/ 301 w 478"/>
                            <a:gd name="T71" fmla="*/ 216 h 384"/>
                            <a:gd name="T72" fmla="*/ 301 w 478"/>
                            <a:gd name="T73" fmla="*/ 178 h 384"/>
                            <a:gd name="T74" fmla="*/ 335 w 478"/>
                            <a:gd name="T75" fmla="*/ 178 h 384"/>
                            <a:gd name="T76" fmla="*/ 335 w 478"/>
                            <a:gd name="T77" fmla="*/ 226 h 384"/>
                            <a:gd name="T78" fmla="*/ 335 w 478"/>
                            <a:gd name="T79" fmla="*/ 226 h 3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478" h="384">
                              <a:moveTo>
                                <a:pt x="406" y="72"/>
                              </a:moveTo>
                              <a:cubicBezTo>
                                <a:pt x="406" y="48"/>
                                <a:pt x="382" y="48"/>
                                <a:pt x="382" y="48"/>
                              </a:cubicBezTo>
                              <a:cubicBezTo>
                                <a:pt x="96" y="48"/>
                                <a:pt x="96" y="48"/>
                                <a:pt x="96" y="48"/>
                              </a:cubicBezTo>
                              <a:cubicBezTo>
                                <a:pt x="96" y="48"/>
                                <a:pt x="72" y="48"/>
                                <a:pt x="72" y="72"/>
                              </a:cubicBezTo>
                              <a:cubicBezTo>
                                <a:pt x="72" y="96"/>
                                <a:pt x="72" y="96"/>
                                <a:pt x="72" y="96"/>
                              </a:cubicBezTo>
                              <a:cubicBezTo>
                                <a:pt x="406" y="96"/>
                                <a:pt x="406" y="96"/>
                                <a:pt x="406" y="96"/>
                              </a:cubicBezTo>
                              <a:cubicBezTo>
                                <a:pt x="406" y="72"/>
                                <a:pt x="406" y="72"/>
                                <a:pt x="406" y="72"/>
                              </a:cubicBezTo>
                              <a:cubicBezTo>
                                <a:pt x="406" y="72"/>
                                <a:pt x="406" y="72"/>
                                <a:pt x="406" y="72"/>
                              </a:cubicBezTo>
                              <a:close/>
                              <a:moveTo>
                                <a:pt x="335" y="0"/>
                              </a:moveTo>
                              <a:cubicBezTo>
                                <a:pt x="144" y="0"/>
                                <a:pt x="144" y="0"/>
                                <a:pt x="144" y="0"/>
                              </a:cubicBezTo>
                              <a:cubicBezTo>
                                <a:pt x="144" y="0"/>
                                <a:pt x="120" y="0"/>
                                <a:pt x="120" y="24"/>
                              </a:cubicBezTo>
                              <a:cubicBezTo>
                                <a:pt x="358" y="24"/>
                                <a:pt x="358" y="24"/>
                                <a:pt x="358" y="24"/>
                              </a:cubicBezTo>
                              <a:cubicBezTo>
                                <a:pt x="358" y="0"/>
                                <a:pt x="335" y="0"/>
                                <a:pt x="335" y="0"/>
                              </a:cubicBezTo>
                              <a:cubicBezTo>
                                <a:pt x="335" y="0"/>
                                <a:pt x="335" y="0"/>
                                <a:pt x="335" y="0"/>
                              </a:cubicBezTo>
                              <a:close/>
                              <a:moveTo>
                                <a:pt x="454" y="96"/>
                              </a:moveTo>
                              <a:cubicBezTo>
                                <a:pt x="440" y="82"/>
                                <a:pt x="440" y="82"/>
                                <a:pt x="440" y="82"/>
                              </a:cubicBezTo>
                              <a:cubicBezTo>
                                <a:pt x="440" y="120"/>
                                <a:pt x="440" y="120"/>
                                <a:pt x="440" y="120"/>
                              </a:cubicBezTo>
                              <a:cubicBezTo>
                                <a:pt x="38" y="120"/>
                                <a:pt x="38" y="120"/>
                                <a:pt x="38" y="120"/>
                              </a:cubicBezTo>
                              <a:cubicBezTo>
                                <a:pt x="38" y="82"/>
                                <a:pt x="38" y="82"/>
                                <a:pt x="38" y="82"/>
                              </a:cubicBezTo>
                              <a:cubicBezTo>
                                <a:pt x="24" y="96"/>
                                <a:pt x="24" y="96"/>
                                <a:pt x="24" y="96"/>
                              </a:cubicBezTo>
                              <a:cubicBezTo>
                                <a:pt x="10" y="111"/>
                                <a:pt x="0" y="114"/>
                                <a:pt x="6" y="144"/>
                              </a:cubicBezTo>
                              <a:cubicBezTo>
                                <a:pt x="11" y="174"/>
                                <a:pt x="39" y="338"/>
                                <a:pt x="43" y="360"/>
                              </a:cubicBezTo>
                              <a:cubicBezTo>
                                <a:pt x="47" y="384"/>
                                <a:pt x="72" y="384"/>
                                <a:pt x="72" y="384"/>
                              </a:cubicBezTo>
                              <a:cubicBezTo>
                                <a:pt x="406" y="384"/>
                                <a:pt x="406" y="384"/>
                                <a:pt x="406" y="384"/>
                              </a:cubicBezTo>
                              <a:cubicBezTo>
                                <a:pt x="406" y="384"/>
                                <a:pt x="431" y="384"/>
                                <a:pt x="435" y="360"/>
                              </a:cubicBezTo>
                              <a:cubicBezTo>
                                <a:pt x="440" y="338"/>
                                <a:pt x="467" y="174"/>
                                <a:pt x="473" y="144"/>
                              </a:cubicBezTo>
                              <a:cubicBezTo>
                                <a:pt x="478" y="114"/>
                                <a:pt x="468" y="111"/>
                                <a:pt x="454" y="96"/>
                              </a:cubicBezTo>
                              <a:cubicBezTo>
                                <a:pt x="454" y="96"/>
                                <a:pt x="454" y="96"/>
                                <a:pt x="454" y="96"/>
                              </a:cubicBezTo>
                              <a:close/>
                              <a:moveTo>
                                <a:pt x="335" y="226"/>
                              </a:moveTo>
                              <a:cubicBezTo>
                                <a:pt x="335" y="226"/>
                                <a:pt x="335" y="250"/>
                                <a:pt x="311" y="250"/>
                              </a:cubicBezTo>
                              <a:cubicBezTo>
                                <a:pt x="168" y="250"/>
                                <a:pt x="168" y="250"/>
                                <a:pt x="168" y="250"/>
                              </a:cubicBezTo>
                              <a:cubicBezTo>
                                <a:pt x="144" y="250"/>
                                <a:pt x="144" y="226"/>
                                <a:pt x="144" y="226"/>
                              </a:cubicBezTo>
                              <a:cubicBezTo>
                                <a:pt x="144" y="178"/>
                                <a:pt x="144" y="178"/>
                                <a:pt x="144" y="178"/>
                              </a:cubicBezTo>
                              <a:cubicBezTo>
                                <a:pt x="177" y="178"/>
                                <a:pt x="177" y="178"/>
                                <a:pt x="177" y="178"/>
                              </a:cubicBezTo>
                              <a:cubicBezTo>
                                <a:pt x="177" y="216"/>
                                <a:pt x="177" y="216"/>
                                <a:pt x="177" y="216"/>
                              </a:cubicBezTo>
                              <a:cubicBezTo>
                                <a:pt x="301" y="216"/>
                                <a:pt x="301" y="216"/>
                                <a:pt x="301" y="216"/>
                              </a:cubicBezTo>
                              <a:cubicBezTo>
                                <a:pt x="301" y="178"/>
                                <a:pt x="301" y="178"/>
                                <a:pt x="301" y="178"/>
                              </a:cubicBezTo>
                              <a:cubicBezTo>
                                <a:pt x="335" y="178"/>
                                <a:pt x="335" y="178"/>
                                <a:pt x="335" y="178"/>
                              </a:cubicBezTo>
                              <a:cubicBezTo>
                                <a:pt x="335" y="226"/>
                                <a:pt x="335" y="226"/>
                                <a:pt x="335" y="226"/>
                              </a:cubicBezTo>
                              <a:cubicBezTo>
                                <a:pt x="335" y="226"/>
                                <a:pt x="335" y="226"/>
                                <a:pt x="335" y="22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F148E39" id="Freeform 55" o:spid="_x0000_s1026" style="position:absolute;margin-left:215.95pt;margin-top:256.7pt;width:14.15pt;height:11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8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" path="m406,72c406,48,382,48,382,48,96,48,96,48,96,48v,,-24,,-24,24c72,96,72,96,72,96v334,,334,,334,c406,72,406,72,406,72v,,,,,xm335,c144,,144,,144,v,,-24,,-24,24c358,24,358,24,358,24,358,,335,,335,v,,,,,xm454,96c440,82,440,82,440,82v,38,,38,,38c38,120,38,120,38,120v,-38,,-38,,-38c24,96,24,96,24,96,10,111,,114,6,144v5,30,33,194,37,216c47,384,72,384,72,384v334,,334,,334,c406,384,431,384,435,360v5,-22,32,-186,38,-216c478,114,468,111,454,96v,,,,,xm335,226v,,,24,-24,24c168,250,168,250,168,250v-24,,-24,-24,-24,-24c144,178,144,178,144,178v33,,33,,33,c177,216,177,216,177,216v124,,124,,124,c301,178,301,178,301,178v34,,34,,34,c335,226,335,226,335,226v,,,,,xe" fillcolor="white [3212]" stroked="f">
                <v:path arrowok="t" o:connecttype="custom" o:connectlocs="152636,27146;143614,18098;36091,18098;27069,27146;27069,36195;152636,36195;152636,27146;152636,27146;125944,0;54137,0;45114,9049;134591,9049;125944,0;125944,0;170682,36195;165419,30917;165419,45244;14286,45244;14286,30917;9023,36195;2256,54293;16166,135731;27069,144780;152636,144780;163539,135731;177825,54293;170682,36195;170682,36195;125944,85209;116921,94258;63160,94258;54137,85209;54137,67112;66543,67112;66543,81439;113162,81439;113162,67112;125944,67112;125944,85209;125944,85209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D0519F" wp14:editId="39F3494C">
                <wp:simplePos x="0" y="0"/>
                <wp:positionH relativeFrom="column">
                  <wp:posOffset>3058584</wp:posOffset>
                </wp:positionH>
                <wp:positionV relativeFrom="paragraph">
                  <wp:posOffset>3465406</wp:posOffset>
                </wp:positionV>
                <wp:extent cx="3743960" cy="0"/>
                <wp:effectExtent l="0" t="0" r="0" b="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9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3BDC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407E8" id="直接连接符 6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85pt,272.85pt" to="535.65pt,2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" strokecolor="#c3bdc7" strokeweight="1pt"/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F135D8" wp14:editId="454FB782">
                <wp:simplePos x="0" y="0"/>
                <wp:positionH relativeFrom="column">
                  <wp:posOffset>2948305</wp:posOffset>
                </wp:positionH>
                <wp:positionV relativeFrom="paragraph">
                  <wp:posOffset>3147060</wp:posOffset>
                </wp:positionV>
                <wp:extent cx="1151890" cy="341630"/>
                <wp:effectExtent l="0" t="0" r="0" b="1270"/>
                <wp:wrapNone/>
                <wp:docPr id="3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89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152EFD" w14:textId="77777777" w:rsidR="006A3FF9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4"/>
                              </w:rPr>
                              <w:t>校内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4"/>
                              </w:rPr>
                              <w:t>实践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135D8" id="_x0000_s1031" type="#_x0000_t202" style="position:absolute;left:0;text-align:left;margin-left:232.15pt;margin-top:247.8pt;width:90.7pt;height:26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" filled="f" stroked="f">
                <v:textbox style="mso-fit-shape-to-text:t">
                  <w:txbxContent>
                    <w:p w14:paraId="7F152EFD" w14:textId="77777777" w:rsidR="006A3FF9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4"/>
                        </w:rPr>
                        <w:t>校内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4"/>
                        </w:rPr>
                        <w:t>实践</w:t>
                      </w:r>
                    </w:p>
                  </w:txbxContent>
                </v:textbox>
              </v:shape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DC1891" wp14:editId="1E3FDA55">
                <wp:simplePos x="0" y="0"/>
                <wp:positionH relativeFrom="column">
                  <wp:posOffset>3064933</wp:posOffset>
                </wp:positionH>
                <wp:positionV relativeFrom="paragraph">
                  <wp:posOffset>5543762</wp:posOffset>
                </wp:positionV>
                <wp:extent cx="3743960" cy="0"/>
                <wp:effectExtent l="0" t="0" r="0" b="0"/>
                <wp:wrapNone/>
                <wp:docPr id="5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9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3BDC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26434" id="直接连接符 3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35pt,436.5pt" to="536.15pt,4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" strokecolor="#c3bdc7" strokeweight="1pt"/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0B8C13" wp14:editId="12A7BC22">
                <wp:simplePos x="0" y="0"/>
                <wp:positionH relativeFrom="column">
                  <wp:posOffset>2965450</wp:posOffset>
                </wp:positionH>
                <wp:positionV relativeFrom="paragraph">
                  <wp:posOffset>5233670</wp:posOffset>
                </wp:positionV>
                <wp:extent cx="1151255" cy="341630"/>
                <wp:effectExtent l="0" t="0" r="0" b="127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255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1A94B9" w14:textId="77777777" w:rsidR="006A3FF9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4"/>
                              </w:rPr>
                              <w:t>校外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4"/>
                              </w:rPr>
                              <w:t>实践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B8C13" id="_x0000_s1032" type="#_x0000_t202" style="position:absolute;left:0;text-align:left;margin-left:233.5pt;margin-top:412.1pt;width:90.65pt;height:26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" filled="f" stroked="f">
                <v:textbox style="mso-fit-shape-to-text:t">
                  <w:txbxContent>
                    <w:p w14:paraId="291A94B9" w14:textId="77777777" w:rsidR="006A3FF9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4"/>
                        </w:rPr>
                        <w:t>校外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4"/>
                        </w:rPr>
                        <w:t>实践</w:t>
                      </w:r>
                    </w:p>
                  </w:txbxContent>
                </v:textbox>
              </v:shape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B41DB6" wp14:editId="47E9223E">
                <wp:simplePos x="0" y="0"/>
                <wp:positionH relativeFrom="column">
                  <wp:posOffset>2730500</wp:posOffset>
                </wp:positionH>
                <wp:positionV relativeFrom="paragraph">
                  <wp:posOffset>5273675</wp:posOffset>
                </wp:positionV>
                <wp:extent cx="251460" cy="251460"/>
                <wp:effectExtent l="0" t="0" r="15240" b="15240"/>
                <wp:wrapNone/>
                <wp:docPr id="6" name="椭圆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rgbClr val="674B74"/>
                        </a:solidFill>
                        <a:ln>
                          <a:solidFill>
                            <a:srgbClr val="674B7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65323AC" id="椭圆 5" o:spid="_x0000_s1026" style="position:absolute;margin-left:215pt;margin-top:415.25pt;width:19.8pt;height:19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" fillcolor="#674b74" strokecolor="#674b74" strokeweight="2pt">
                <v:path arrowok="t"/>
                <o:lock v:ext="edit" aspectratio="t"/>
              </v:oval>
            </w:pict>
          </mc:Fallback>
        </mc:AlternateContent>
      </w:r>
      <w:r w:rsidR="005C07BE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4B37B4" wp14:editId="55D37FB6">
                <wp:simplePos x="0" y="0"/>
                <wp:positionH relativeFrom="column">
                  <wp:posOffset>2787650</wp:posOffset>
                </wp:positionH>
                <wp:positionV relativeFrom="paragraph">
                  <wp:posOffset>5321300</wp:posOffset>
                </wp:positionV>
                <wp:extent cx="144145" cy="144145"/>
                <wp:effectExtent l="0" t="0" r="8255" b="8255"/>
                <wp:wrapNone/>
                <wp:docPr id="84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409 w 447"/>
                            <a:gd name="T1" fmla="*/ 257 h 447"/>
                            <a:gd name="T2" fmla="*/ 252 w 447"/>
                            <a:gd name="T3" fmla="*/ 284 h 447"/>
                            <a:gd name="T4" fmla="*/ 245 w 447"/>
                            <a:gd name="T5" fmla="*/ 293 h 447"/>
                            <a:gd name="T6" fmla="*/ 224 w 447"/>
                            <a:gd name="T7" fmla="*/ 301 h 447"/>
                            <a:gd name="T8" fmla="*/ 203 w 447"/>
                            <a:gd name="T9" fmla="*/ 292 h 447"/>
                            <a:gd name="T10" fmla="*/ 197 w 447"/>
                            <a:gd name="T11" fmla="*/ 284 h 447"/>
                            <a:gd name="T12" fmla="*/ 196 w 447"/>
                            <a:gd name="T13" fmla="*/ 284 h 447"/>
                            <a:gd name="T14" fmla="*/ 3 w 447"/>
                            <a:gd name="T15" fmla="*/ 238 h 447"/>
                            <a:gd name="T16" fmla="*/ 0 w 447"/>
                            <a:gd name="T17" fmla="*/ 237 h 447"/>
                            <a:gd name="T18" fmla="*/ 0 w 447"/>
                            <a:gd name="T19" fmla="*/ 236 h 447"/>
                            <a:gd name="T20" fmla="*/ 0 w 447"/>
                            <a:gd name="T21" fmla="*/ 407 h 447"/>
                            <a:gd name="T22" fmla="*/ 41 w 447"/>
                            <a:gd name="T23" fmla="*/ 447 h 447"/>
                            <a:gd name="T24" fmla="*/ 407 w 447"/>
                            <a:gd name="T25" fmla="*/ 447 h 447"/>
                            <a:gd name="T26" fmla="*/ 447 w 447"/>
                            <a:gd name="T27" fmla="*/ 407 h 447"/>
                            <a:gd name="T28" fmla="*/ 447 w 447"/>
                            <a:gd name="T29" fmla="*/ 237 h 447"/>
                            <a:gd name="T30" fmla="*/ 447 w 447"/>
                            <a:gd name="T31" fmla="*/ 237 h 447"/>
                            <a:gd name="T32" fmla="*/ 409 w 447"/>
                            <a:gd name="T33" fmla="*/ 257 h 447"/>
                            <a:gd name="T34" fmla="*/ 407 w 447"/>
                            <a:gd name="T35" fmla="*/ 77 h 447"/>
                            <a:gd name="T36" fmla="*/ 344 w 447"/>
                            <a:gd name="T37" fmla="*/ 77 h 447"/>
                            <a:gd name="T38" fmla="*/ 344 w 447"/>
                            <a:gd name="T39" fmla="*/ 28 h 447"/>
                            <a:gd name="T40" fmla="*/ 320 w 447"/>
                            <a:gd name="T41" fmla="*/ 0 h 447"/>
                            <a:gd name="T42" fmla="*/ 127 w 447"/>
                            <a:gd name="T43" fmla="*/ 0 h 447"/>
                            <a:gd name="T44" fmla="*/ 104 w 447"/>
                            <a:gd name="T45" fmla="*/ 28 h 447"/>
                            <a:gd name="T46" fmla="*/ 104 w 447"/>
                            <a:gd name="T47" fmla="*/ 77 h 447"/>
                            <a:gd name="T48" fmla="*/ 41 w 447"/>
                            <a:gd name="T49" fmla="*/ 77 h 447"/>
                            <a:gd name="T50" fmla="*/ 0 w 447"/>
                            <a:gd name="T51" fmla="*/ 118 h 447"/>
                            <a:gd name="T52" fmla="*/ 0 w 447"/>
                            <a:gd name="T53" fmla="*/ 188 h 447"/>
                            <a:gd name="T54" fmla="*/ 0 w 447"/>
                            <a:gd name="T55" fmla="*/ 189 h 447"/>
                            <a:gd name="T56" fmla="*/ 20 w 447"/>
                            <a:gd name="T57" fmla="*/ 213 h 447"/>
                            <a:gd name="T58" fmla="*/ 197 w 447"/>
                            <a:gd name="T59" fmla="*/ 253 h 447"/>
                            <a:gd name="T60" fmla="*/ 199 w 447"/>
                            <a:gd name="T61" fmla="*/ 253 h 447"/>
                            <a:gd name="T62" fmla="*/ 203 w 447"/>
                            <a:gd name="T63" fmla="*/ 248 h 447"/>
                            <a:gd name="T64" fmla="*/ 224 w 447"/>
                            <a:gd name="T65" fmla="*/ 239 h 447"/>
                            <a:gd name="T66" fmla="*/ 245 w 447"/>
                            <a:gd name="T67" fmla="*/ 248 h 447"/>
                            <a:gd name="T68" fmla="*/ 250 w 447"/>
                            <a:gd name="T69" fmla="*/ 253 h 447"/>
                            <a:gd name="T70" fmla="*/ 398 w 447"/>
                            <a:gd name="T71" fmla="*/ 228 h 447"/>
                            <a:gd name="T72" fmla="*/ 437 w 447"/>
                            <a:gd name="T73" fmla="*/ 206 h 447"/>
                            <a:gd name="T74" fmla="*/ 447 w 447"/>
                            <a:gd name="T75" fmla="*/ 193 h 447"/>
                            <a:gd name="T76" fmla="*/ 447 w 447"/>
                            <a:gd name="T77" fmla="*/ 192 h 447"/>
                            <a:gd name="T78" fmla="*/ 447 w 447"/>
                            <a:gd name="T79" fmla="*/ 118 h 447"/>
                            <a:gd name="T80" fmla="*/ 407 w 447"/>
                            <a:gd name="T81" fmla="*/ 77 h 447"/>
                            <a:gd name="T82" fmla="*/ 298 w 447"/>
                            <a:gd name="T83" fmla="*/ 77 h 447"/>
                            <a:gd name="T84" fmla="*/ 150 w 447"/>
                            <a:gd name="T85" fmla="*/ 77 h 447"/>
                            <a:gd name="T86" fmla="*/ 150 w 447"/>
                            <a:gd name="T87" fmla="*/ 50 h 447"/>
                            <a:gd name="T88" fmla="*/ 157 w 447"/>
                            <a:gd name="T89" fmla="*/ 43 h 447"/>
                            <a:gd name="T90" fmla="*/ 291 w 447"/>
                            <a:gd name="T91" fmla="*/ 43 h 447"/>
                            <a:gd name="T92" fmla="*/ 298 w 447"/>
                            <a:gd name="T93" fmla="*/ 50 h 447"/>
                            <a:gd name="T94" fmla="*/ 298 w 447"/>
                            <a:gd name="T95" fmla="*/ 77 h 4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447" h="447">
                              <a:moveTo>
                                <a:pt x="409" y="257"/>
                              </a:moveTo>
                              <a:cubicBezTo>
                                <a:pt x="369" y="272"/>
                                <a:pt x="313" y="282"/>
                                <a:pt x="252" y="284"/>
                              </a:cubicBezTo>
                              <a:cubicBezTo>
                                <a:pt x="250" y="287"/>
                                <a:pt x="248" y="290"/>
                                <a:pt x="245" y="293"/>
                              </a:cubicBezTo>
                              <a:cubicBezTo>
                                <a:pt x="240" y="298"/>
                                <a:pt x="232" y="301"/>
                                <a:pt x="224" y="301"/>
                              </a:cubicBezTo>
                              <a:cubicBezTo>
                                <a:pt x="216" y="301"/>
                                <a:pt x="209" y="298"/>
                                <a:pt x="203" y="292"/>
                              </a:cubicBezTo>
                              <a:cubicBezTo>
                                <a:pt x="200" y="290"/>
                                <a:pt x="198" y="287"/>
                                <a:pt x="197" y="284"/>
                              </a:cubicBezTo>
                              <a:cubicBezTo>
                                <a:pt x="196" y="284"/>
                                <a:pt x="196" y="284"/>
                                <a:pt x="196" y="284"/>
                              </a:cubicBezTo>
                              <a:cubicBezTo>
                                <a:pt x="110" y="281"/>
                                <a:pt x="40" y="264"/>
                                <a:pt x="3" y="238"/>
                              </a:cubicBezTo>
                              <a:cubicBezTo>
                                <a:pt x="2" y="238"/>
                                <a:pt x="1" y="237"/>
                                <a:pt x="0" y="237"/>
                              </a:cubicBezTo>
                              <a:cubicBezTo>
                                <a:pt x="0" y="236"/>
                                <a:pt x="0" y="236"/>
                                <a:pt x="0" y="236"/>
                              </a:cubicBezTo>
                              <a:cubicBezTo>
                                <a:pt x="0" y="407"/>
                                <a:pt x="0" y="407"/>
                                <a:pt x="0" y="407"/>
                              </a:cubicBezTo>
                              <a:cubicBezTo>
                                <a:pt x="0" y="429"/>
                                <a:pt x="18" y="447"/>
                                <a:pt x="41" y="447"/>
                              </a:cubicBezTo>
                              <a:cubicBezTo>
                                <a:pt x="407" y="447"/>
                                <a:pt x="407" y="447"/>
                                <a:pt x="407" y="447"/>
                              </a:cubicBezTo>
                              <a:cubicBezTo>
                                <a:pt x="429" y="447"/>
                                <a:pt x="447" y="429"/>
                                <a:pt x="447" y="407"/>
                              </a:cubicBezTo>
                              <a:cubicBezTo>
                                <a:pt x="447" y="237"/>
                                <a:pt x="447" y="237"/>
                                <a:pt x="447" y="237"/>
                              </a:cubicBezTo>
                              <a:cubicBezTo>
                                <a:pt x="447" y="237"/>
                                <a:pt x="447" y="237"/>
                                <a:pt x="447" y="237"/>
                              </a:cubicBezTo>
                              <a:cubicBezTo>
                                <a:pt x="437" y="245"/>
                                <a:pt x="424" y="251"/>
                                <a:pt x="409" y="257"/>
                              </a:cubicBezTo>
                              <a:close/>
                              <a:moveTo>
                                <a:pt x="407" y="77"/>
                              </a:moveTo>
                              <a:cubicBezTo>
                                <a:pt x="344" y="77"/>
                                <a:pt x="344" y="77"/>
                                <a:pt x="344" y="77"/>
                              </a:cubicBezTo>
                              <a:cubicBezTo>
                                <a:pt x="344" y="28"/>
                                <a:pt x="344" y="28"/>
                                <a:pt x="344" y="28"/>
                              </a:cubicBezTo>
                              <a:cubicBezTo>
                                <a:pt x="344" y="14"/>
                                <a:pt x="333" y="3"/>
                                <a:pt x="320" y="0"/>
                              </a:cubicBezTo>
                              <a:cubicBezTo>
                                <a:pt x="127" y="0"/>
                                <a:pt x="127" y="0"/>
                                <a:pt x="127" y="0"/>
                              </a:cubicBezTo>
                              <a:cubicBezTo>
                                <a:pt x="114" y="3"/>
                                <a:pt x="104" y="14"/>
                                <a:pt x="104" y="28"/>
                              </a:cubicBezTo>
                              <a:cubicBezTo>
                                <a:pt x="104" y="77"/>
                                <a:pt x="104" y="77"/>
                                <a:pt x="104" y="77"/>
                              </a:cubicBezTo>
                              <a:cubicBezTo>
                                <a:pt x="41" y="77"/>
                                <a:pt x="41" y="77"/>
                                <a:pt x="41" y="77"/>
                              </a:cubicBezTo>
                              <a:cubicBezTo>
                                <a:pt x="18" y="77"/>
                                <a:pt x="0" y="96"/>
                                <a:pt x="0" y="118"/>
                              </a:cubicBezTo>
                              <a:cubicBezTo>
                                <a:pt x="0" y="188"/>
                                <a:pt x="0" y="188"/>
                                <a:pt x="0" y="188"/>
                              </a:cubicBezTo>
                              <a:cubicBezTo>
                                <a:pt x="0" y="189"/>
                                <a:pt x="0" y="189"/>
                                <a:pt x="0" y="189"/>
                              </a:cubicBezTo>
                              <a:cubicBezTo>
                                <a:pt x="2" y="197"/>
                                <a:pt x="9" y="205"/>
                                <a:pt x="20" y="213"/>
                              </a:cubicBezTo>
                              <a:cubicBezTo>
                                <a:pt x="52" y="235"/>
                                <a:pt x="118" y="250"/>
                                <a:pt x="197" y="253"/>
                              </a:cubicBezTo>
                              <a:cubicBezTo>
                                <a:pt x="197" y="253"/>
                                <a:pt x="198" y="253"/>
                                <a:pt x="199" y="253"/>
                              </a:cubicBezTo>
                              <a:cubicBezTo>
                                <a:pt x="200" y="251"/>
                                <a:pt x="201" y="249"/>
                                <a:pt x="203" y="248"/>
                              </a:cubicBezTo>
                              <a:cubicBezTo>
                                <a:pt x="209" y="242"/>
                                <a:pt x="216" y="239"/>
                                <a:pt x="224" y="239"/>
                              </a:cubicBezTo>
                              <a:cubicBezTo>
                                <a:pt x="233" y="239"/>
                                <a:pt x="240" y="242"/>
                                <a:pt x="245" y="248"/>
                              </a:cubicBezTo>
                              <a:cubicBezTo>
                                <a:pt x="247" y="250"/>
                                <a:pt x="248" y="251"/>
                                <a:pt x="250" y="253"/>
                              </a:cubicBezTo>
                              <a:cubicBezTo>
                                <a:pt x="308" y="251"/>
                                <a:pt x="361" y="242"/>
                                <a:pt x="398" y="228"/>
                              </a:cubicBezTo>
                              <a:cubicBezTo>
                                <a:pt x="416" y="222"/>
                                <a:pt x="429" y="214"/>
                                <a:pt x="437" y="206"/>
                              </a:cubicBezTo>
                              <a:cubicBezTo>
                                <a:pt x="442" y="202"/>
                                <a:pt x="445" y="197"/>
                                <a:pt x="447" y="193"/>
                              </a:cubicBezTo>
                              <a:cubicBezTo>
                                <a:pt x="447" y="192"/>
                                <a:pt x="447" y="192"/>
                                <a:pt x="447" y="192"/>
                              </a:cubicBezTo>
                              <a:cubicBezTo>
                                <a:pt x="447" y="118"/>
                                <a:pt x="447" y="118"/>
                                <a:pt x="447" y="118"/>
                              </a:cubicBezTo>
                              <a:cubicBezTo>
                                <a:pt x="447" y="96"/>
                                <a:pt x="429" y="77"/>
                                <a:pt x="407" y="77"/>
                              </a:cubicBezTo>
                              <a:close/>
                              <a:moveTo>
                                <a:pt x="298" y="77"/>
                              </a:moveTo>
                              <a:cubicBezTo>
                                <a:pt x="150" y="77"/>
                                <a:pt x="150" y="77"/>
                                <a:pt x="150" y="77"/>
                              </a:cubicBezTo>
                              <a:cubicBezTo>
                                <a:pt x="150" y="50"/>
                                <a:pt x="150" y="50"/>
                                <a:pt x="150" y="50"/>
                              </a:cubicBezTo>
                              <a:cubicBezTo>
                                <a:pt x="150" y="46"/>
                                <a:pt x="153" y="43"/>
                                <a:pt x="157" y="43"/>
                              </a:cubicBezTo>
                              <a:cubicBezTo>
                                <a:pt x="291" y="43"/>
                                <a:pt x="291" y="43"/>
                                <a:pt x="291" y="43"/>
                              </a:cubicBezTo>
                              <a:cubicBezTo>
                                <a:pt x="295" y="43"/>
                                <a:pt x="298" y="46"/>
                                <a:pt x="298" y="50"/>
                              </a:cubicBezTo>
                              <a:lnTo>
                                <a:pt x="298" y="7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6870321" id="Freeform 19" o:spid="_x0000_s1026" style="position:absolute;margin-left:219.5pt;margin-top:419pt;width:11.35pt;height:11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7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" path="m409,257v-40,15,-96,25,-157,27c250,287,248,290,245,293v-5,5,-13,8,-21,8c216,301,209,298,203,292v-3,-2,-5,-5,-6,-8c196,284,196,284,196,284,110,281,40,264,3,238v-1,,-2,-1,-3,-1c,236,,236,,236,,407,,407,,407v,22,18,40,41,40c407,447,407,447,407,447v22,,40,-18,40,-40c447,237,447,237,447,237v,,,,,c437,245,424,251,409,257xm407,77v-63,,-63,,-63,c344,28,344,28,344,28,344,14,333,3,320,,127,,127,,127,,114,3,104,14,104,28v,49,,49,,49c41,77,41,77,41,77,18,77,,96,,118v,70,,70,,70c,189,,189,,189v2,8,9,16,20,24c52,235,118,250,197,253v,,1,,2,c200,251,201,249,203,248v6,-6,13,-9,21,-9c233,239,240,242,245,248v2,2,3,3,5,5c308,251,361,242,398,228v18,-6,31,-14,39,-22c442,202,445,197,447,193v,-1,,-1,,-1c447,118,447,118,447,118,447,96,429,77,407,77xm298,77v-148,,-148,,-148,c150,50,150,50,150,50v,-4,3,-7,7,-7c291,43,291,43,291,43v4,,7,3,7,7l298,77xe" fillcolor="white [3212]" stroked="f">
                <v:path arrowok="t" o:connecttype="custom" o:connectlocs="131891,82875;81263,91582;79006,94484;72234,97064;65462,94162;63527,91582;63205,91582;967,76748;0,76426;0,76103;0,131246;13221,144145;131246,144145;144145,131246;144145,76426;144145,76426;131891,82875;131246,24830;110930,24830;110930,9029;103191,0;40954,0;33537,9029;33537,24830;13221,24830;0,38052;0,60625;0,60947;6449,68687;63527,81585;64172,81585;65462,79973;72234,77071;79006,79973;80618,81585;128344,73524;140920,66429;144145,62237;144145,61915;144145,38052;131246,24830;96097,24830;48371,24830;48371,16124;50628,13866;93839,13866;96097,16124;96097,24830" o:connectangles="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BC9BA7" wp14:editId="2DD74521">
                <wp:simplePos x="0" y="0"/>
                <wp:positionH relativeFrom="column">
                  <wp:posOffset>3048000</wp:posOffset>
                </wp:positionH>
                <wp:positionV relativeFrom="paragraph">
                  <wp:posOffset>220980</wp:posOffset>
                </wp:positionV>
                <wp:extent cx="374396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9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3BDC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F4747" id="直接连接符 6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pt,17.4pt" to="534.8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" strokecolor="#c3bdc7" strokeweight="1pt"/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9E08F3" wp14:editId="3683DEED">
                <wp:simplePos x="0" y="0"/>
                <wp:positionH relativeFrom="column">
                  <wp:posOffset>2962275</wp:posOffset>
                </wp:positionH>
                <wp:positionV relativeFrom="paragraph">
                  <wp:posOffset>-121920</wp:posOffset>
                </wp:positionV>
                <wp:extent cx="1151255" cy="341630"/>
                <wp:effectExtent l="0" t="0" r="0" b="1270"/>
                <wp:wrapNone/>
                <wp:docPr id="2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255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49ACB80" w14:textId="77777777" w:rsidR="006A3FF9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E08F3" id="_x0000_s1033" type="#_x0000_t202" style="position:absolute;left:0;text-align:left;margin-left:233.25pt;margin-top:-9.6pt;width:90.65pt;height:26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" filled="f" stroked="f">
                <v:textbox style="mso-fit-shape-to-text:t">
                  <w:txbxContent>
                    <w:p w14:paraId="549ACB80" w14:textId="77777777" w:rsidR="006A3FF9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B5BF40" wp14:editId="7C0BFF10">
                <wp:simplePos x="0" y="0"/>
                <wp:positionH relativeFrom="column">
                  <wp:posOffset>2974975</wp:posOffset>
                </wp:positionH>
                <wp:positionV relativeFrom="paragraph">
                  <wp:posOffset>190003</wp:posOffset>
                </wp:positionV>
                <wp:extent cx="3916680" cy="7873365"/>
                <wp:effectExtent l="0" t="0" r="0" b="0"/>
                <wp:wrapNone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6680" cy="787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5A2A2E" w14:textId="1054E55F" w:rsidR="006A3FF9" w:rsidRDefault="00626C83" w:rsidP="00E167C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在校内学习，活动比赛，校外实践，管理运营，创新创业等方面，有</w:t>
                            </w:r>
                            <w:r w:rsidR="005C07BE">
                              <w:rPr>
                                <w:rFonts w:ascii="微软雅黑" w:eastAsia="微软雅黑" w:hAnsi="微软雅黑" w:hint="eastAsia"/>
                              </w:rPr>
                              <w:t>优异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的成果。</w:t>
                            </w:r>
                            <w:r w:rsidR="00E167CE" w:rsidRPr="00E167CE">
                              <w:rPr>
                                <w:rFonts w:ascii="微软雅黑" w:eastAsia="微软雅黑" w:hAnsi="微软雅黑"/>
                              </w:rPr>
                              <w:t>word</w:t>
                            </w:r>
                            <w:r w:rsidR="002F0382">
                              <w:rPr>
                                <w:rFonts w:ascii="微软雅黑" w:eastAsia="微软雅黑" w:hAnsi="微软雅黑" w:hint="eastAsia"/>
                              </w:rPr>
                              <w:t>：与导师撰写科研</w:t>
                            </w:r>
                            <w:r w:rsidR="00E167CE" w:rsidRPr="00E167CE">
                              <w:rPr>
                                <w:rFonts w:ascii="微软雅黑" w:eastAsia="微软雅黑" w:hAnsi="微软雅黑"/>
                              </w:rPr>
                              <w:t>论⽂，⾦融案例分析论⽂撰写。PPT</w:t>
                            </w:r>
                            <w:r w:rsidR="002F0382">
                              <w:rPr>
                                <w:rFonts w:ascii="微软雅黑" w:eastAsia="微软雅黑" w:hAnsi="微软雅黑" w:hint="eastAsia"/>
                              </w:rPr>
                              <w:t>：</w:t>
                            </w:r>
                            <w:r w:rsidR="00E167CE" w:rsidRPr="00E167CE">
                              <w:rPr>
                                <w:rFonts w:ascii="微软雅黑" w:eastAsia="微软雅黑" w:hAnsi="微软雅黑"/>
                              </w:rPr>
                              <w:t>作⽤覆盖有班会演讲，活动展⽰，创业⽐</w:t>
                            </w:r>
                            <w:proofErr w:type="gramStart"/>
                            <w:r w:rsidR="00E167CE" w:rsidRPr="00E167CE">
                              <w:rPr>
                                <w:rFonts w:ascii="微软雅黑" w:eastAsia="微软雅黑" w:hAnsi="微软雅黑"/>
                              </w:rPr>
                              <w:t>赛</w:t>
                            </w:r>
                            <w:r w:rsidR="002F0382">
                              <w:rPr>
                                <w:rFonts w:ascii="微软雅黑" w:eastAsia="微软雅黑" w:hAnsi="微软雅黑" w:hint="eastAsia"/>
                              </w:rPr>
                              <w:t>网评</w:t>
                            </w:r>
                            <w:proofErr w:type="gramEnd"/>
                            <w:r w:rsidR="002F0382">
                              <w:rPr>
                                <w:rFonts w:ascii="微软雅黑" w:eastAsia="微软雅黑" w:hAnsi="微软雅黑" w:hint="eastAsia"/>
                              </w:rPr>
                              <w:t>版</w:t>
                            </w:r>
                            <w:r w:rsidR="00E167CE" w:rsidRPr="00E167CE">
                              <w:rPr>
                                <w:rFonts w:ascii="微软雅黑" w:eastAsia="微软雅黑" w:hAnsi="微软雅黑"/>
                              </w:rPr>
                              <w:t>，创业路演</w:t>
                            </w:r>
                            <w:r w:rsidR="002F0382">
                              <w:rPr>
                                <w:rFonts w:ascii="微软雅黑" w:eastAsia="微软雅黑" w:hAnsi="微软雅黑" w:hint="eastAsia"/>
                              </w:rPr>
                              <w:t>版。</w:t>
                            </w:r>
                            <w:r w:rsidR="00E167CE" w:rsidRPr="00E167CE">
                              <w:rPr>
                                <w:rFonts w:ascii="微软雅黑" w:eastAsia="微软雅黑" w:hAnsi="微软雅黑"/>
                              </w:rPr>
                              <w:t>熟练使⽤</w:t>
                            </w:r>
                            <w:proofErr w:type="gramStart"/>
                            <w:r w:rsidR="00E167CE" w:rsidRPr="00E167CE">
                              <w:rPr>
                                <w:rFonts w:ascii="微软雅黑" w:eastAsia="微软雅黑" w:hAnsi="微软雅黑"/>
                              </w:rPr>
                              <w:t>微信</w:t>
                            </w:r>
                            <w:r w:rsidR="002F0382">
                              <w:rPr>
                                <w:rFonts w:ascii="微软雅黑" w:eastAsia="微软雅黑" w:hAnsi="微软雅黑" w:hint="eastAsia"/>
                              </w:rPr>
                              <w:t>秀米</w:t>
                            </w:r>
                            <w:proofErr w:type="gramEnd"/>
                            <w:r w:rsidR="00E167CE" w:rsidRPr="00E167CE">
                              <w:rPr>
                                <w:rFonts w:ascii="微软雅黑" w:eastAsia="微软雅黑" w:hAnsi="微软雅黑"/>
                              </w:rPr>
                              <w:t>h5推⽂制作，是学校公众号运营的负责⼈之⼀。</w:t>
                            </w:r>
                            <w:r w:rsidR="002F0382">
                              <w:rPr>
                                <w:rFonts w:ascii="微软雅黑" w:eastAsia="微软雅黑" w:hAnsi="微软雅黑" w:hint="eastAsia"/>
                              </w:rPr>
                              <w:t>AI，PS产品包装盒平面设计制作，Blender，Rhino 7等3D建模制作。组建了</w:t>
                            </w:r>
                            <w:r w:rsidR="002F0382" w:rsidRPr="002F0382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AI Kingdom</w:t>
                            </w:r>
                            <w:r w:rsidR="002F0382">
                              <w:rPr>
                                <w:rFonts w:ascii="微软雅黑" w:eastAsia="微软雅黑" w:hAnsi="微软雅黑" w:hint="eastAsia"/>
                              </w:rPr>
                              <w:t>开发工作室（6人）</w:t>
                            </w:r>
                          </w:p>
                          <w:p w14:paraId="60D7FD6E" w14:textId="77777777" w:rsidR="00E167CE" w:rsidRPr="002F0382" w:rsidRDefault="00E167CE" w:rsidP="00E167C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0CF8910C" w14:textId="00569645" w:rsidR="006A3FF9" w:rsidRPr="005A4197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20</w:t>
                            </w:r>
                            <w:r w:rsidR="00795F70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.09-20</w:t>
                            </w:r>
                            <w:r w:rsidR="00795F70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.06            </w:t>
                            </w:r>
                            <w:r w:rsidR="005A4197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广东金融学院 </w:t>
                            </w:r>
                            <w:r w:rsidR="00795F70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软件工程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（本科）</w:t>
                            </w:r>
                          </w:p>
                          <w:p w14:paraId="2A9029E5" w14:textId="1C03BCEC" w:rsidR="00795F70" w:rsidRDefault="00425807" w:rsidP="00795F7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学校</w:t>
                            </w:r>
                            <w:r w:rsidR="0043417B">
                              <w:rPr>
                                <w:rFonts w:ascii="微软雅黑" w:eastAsia="微软雅黑" w:hAnsi="微软雅黑" w:hint="eastAsia"/>
                              </w:rPr>
                              <w:t>必修：</w:t>
                            </w:r>
                            <w:r w:rsidRPr="00425807">
                              <w:rPr>
                                <w:rFonts w:ascii="微软雅黑" w:eastAsia="微软雅黑" w:hAnsi="微软雅黑" w:hint="eastAsia"/>
                              </w:rPr>
                              <w:t>C语言、Java、python、高数等核心课程，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</w:t>
                            </w:r>
                            <w:r w:rsidRPr="00425807">
                              <w:rPr>
                                <w:rFonts w:ascii="微软雅黑" w:eastAsia="微软雅黑" w:hAnsi="微软雅黑" w:hint="eastAsia"/>
                              </w:rPr>
                              <w:t>掌握了软件工程专业知识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。</w:t>
                            </w:r>
                            <w:r w:rsidR="0043417B">
                              <w:rPr>
                                <w:rFonts w:ascii="微软雅黑" w:eastAsia="微软雅黑" w:hAnsi="微软雅黑" w:hint="eastAsia"/>
                              </w:rPr>
                              <w:t>自主研修：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机器学习，CNN，</w:t>
                            </w:r>
                            <w:r w:rsidR="0043417B">
                              <w:rPr>
                                <w:rFonts w:ascii="微软雅黑" w:eastAsia="微软雅黑" w:hAnsi="微软雅黑" w:hint="eastAsia"/>
                              </w:rPr>
                              <w:t>Transformer架构</w:t>
                            </w:r>
                            <w:r w:rsidR="00CA104D">
                              <w:rPr>
                                <w:rFonts w:ascii="微软雅黑" w:eastAsia="微软雅黑" w:hAnsi="微软雅黑" w:hint="eastAsia"/>
                              </w:rPr>
                              <w:t>。</w:t>
                            </w:r>
                            <w:r w:rsidRPr="00425807">
                              <w:rPr>
                                <w:rFonts w:ascii="微软雅黑" w:eastAsia="微软雅黑" w:hAnsi="微软雅黑" w:hint="eastAsia"/>
                              </w:rPr>
                              <w:t>辅修</w:t>
                            </w:r>
                            <w:r w:rsidR="00CA104D">
                              <w:rPr>
                                <w:rFonts w:ascii="微软雅黑" w:eastAsia="微软雅黑" w:hAnsi="微软雅黑" w:hint="eastAsia"/>
                              </w:rPr>
                              <w:t>：</w:t>
                            </w:r>
                            <w:r w:rsidRPr="00425807">
                              <w:rPr>
                                <w:rFonts w:ascii="微软雅黑" w:eastAsia="微软雅黑" w:hAnsi="微软雅黑" w:hint="eastAsia"/>
                              </w:rPr>
                              <w:t>金融学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，投资学，</w:t>
                            </w:r>
                            <w:r w:rsidR="0043417B">
                              <w:rPr>
                                <w:rFonts w:ascii="微软雅黑" w:eastAsia="微软雅黑" w:hAnsi="微软雅黑" w:hint="eastAsia"/>
                              </w:rPr>
                              <w:t>熟悉</w:t>
                            </w:r>
                            <w:r w:rsidRPr="00425807">
                              <w:rPr>
                                <w:rFonts w:ascii="微软雅黑" w:eastAsia="微软雅黑" w:hAnsi="微软雅黑" w:hint="eastAsia"/>
                              </w:rPr>
                              <w:t>金融市场运作，</w:t>
                            </w:r>
                            <w:r w:rsidR="0043417B">
                              <w:rPr>
                                <w:rFonts w:ascii="微软雅黑" w:eastAsia="微软雅黑" w:hAnsi="微软雅黑" w:hint="eastAsia"/>
                              </w:rPr>
                              <w:t>熟悉金融工具，辅修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市场营销学，用户体验和服务设计</w:t>
                            </w:r>
                            <w:r w:rsidRPr="00425807">
                              <w:rPr>
                                <w:rFonts w:ascii="微软雅黑" w:eastAsia="微软雅黑" w:hAnsi="微软雅黑" w:hint="eastAsia"/>
                              </w:rPr>
                              <w:t>课程，</w:t>
                            </w:r>
                            <w:r w:rsidR="0043417B">
                              <w:rPr>
                                <w:rFonts w:ascii="微软雅黑" w:eastAsia="微软雅黑" w:hAnsi="微软雅黑" w:hint="eastAsia"/>
                              </w:rPr>
                              <w:t>良好的市场洞察能力，识别对象服务需求能力</w:t>
                            </w:r>
                          </w:p>
                          <w:p w14:paraId="2234B3E3" w14:textId="77777777" w:rsidR="005A4197" w:rsidRDefault="005A4197" w:rsidP="00795F7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0CFEFB63" w14:textId="661EBD46" w:rsidR="006A3FF9" w:rsidRDefault="00000000" w:rsidP="00795F7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20</w:t>
                            </w:r>
                            <w:r w:rsidR="009D262E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24.10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-20</w:t>
                            </w:r>
                            <w:r w:rsidR="009D262E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.</w:t>
                            </w:r>
                            <w:r w:rsidR="009D262E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             </w:t>
                            </w:r>
                            <w:r w:rsidR="009D262E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74B74"/>
                              </w:rPr>
                              <w:t xml:space="preserve">  </w:t>
                            </w:r>
                            <w:r w:rsidR="009E57CC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74B74"/>
                              </w:rPr>
                              <w:t xml:space="preserve">   </w:t>
                            </w:r>
                            <w:r w:rsidR="009D262E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徐帆辅导员助理</w:t>
                            </w:r>
                          </w:p>
                          <w:p w14:paraId="6DEDC96D" w14:textId="61108629" w:rsidR="009E57CC" w:rsidRDefault="009D262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在办公室值班，处理日常办公室来访，熟练处理各类学生事务收集统表，做领导会议记录，学生档案整理，熟悉各类打印机操作，</w:t>
                            </w:r>
                            <w:r w:rsidR="00795F70">
                              <w:rPr>
                                <w:rFonts w:ascii="微软雅黑" w:eastAsia="微软雅黑" w:hAnsi="微软雅黑" w:hint="eastAsia"/>
                              </w:rPr>
                              <w:t>有对同学们强烈的人文关怀，情理平衡能力。</w:t>
                            </w:r>
                            <w:r w:rsidR="00094DE8">
                              <w:rPr>
                                <w:rFonts w:ascii="微软雅黑" w:eastAsia="微软雅黑" w:hAnsi="微软雅黑" w:hint="eastAsia"/>
                              </w:rPr>
                              <w:t>优化了师生链接。</w:t>
                            </w:r>
                          </w:p>
                          <w:p w14:paraId="5504DCED" w14:textId="6571EA79" w:rsidR="005A4197" w:rsidRDefault="005A4197" w:rsidP="005A4197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202</w:t>
                            </w:r>
                            <w:r w:rsidR="00756A3E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.</w:t>
                            </w:r>
                            <w:r w:rsidR="00756A3E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-2025.</w:t>
                            </w:r>
                            <w:r w:rsidR="00756A3E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             </w:t>
                            </w:r>
                            <w:r w:rsidR="006D350F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74B74"/>
                              </w:rPr>
                              <w:t xml:space="preserve">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数协爱好者</w:t>
                            </w:r>
                            <w:proofErr w:type="gramEnd"/>
                            <w:r w:rsidR="009E57CC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协会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会长</w:t>
                            </w:r>
                          </w:p>
                          <w:p w14:paraId="2FCAE0D3" w14:textId="2864B99A" w:rsidR="005A4197" w:rsidRPr="006D350F" w:rsidRDefault="005A4197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</w:pPr>
                            <w:r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组织</w:t>
                            </w:r>
                            <w:r w:rsidR="009E57CC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策划</w:t>
                            </w:r>
                            <w:r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 xml:space="preserve"> 华工 华师 广外 广金四校数模联赛</w:t>
                            </w:r>
                            <w:r w:rsidR="009E57CC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参赛</w:t>
                            </w:r>
                            <w:r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总人数</w:t>
                            </w:r>
                            <w:r w:rsidR="009E57CC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1272人，</w:t>
                            </w:r>
                            <w:r w:rsidR="00E77E90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构建</w:t>
                            </w:r>
                            <w:r w:rsidR="00094DE8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校内外机构合作，运用相关谈判技巧拉拢高质量赞助企业</w:t>
                            </w:r>
                            <w:r w:rsidR="009E57CC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，</w:t>
                            </w:r>
                            <w:r w:rsidR="00790414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赞助</w:t>
                            </w:r>
                            <w:r w:rsidR="00094DE8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效益提升了72%。有</w:t>
                            </w:r>
                            <w:r w:rsidR="009E57CC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策划多方活动，</w:t>
                            </w:r>
                            <w:r w:rsidR="009A54F9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灵活应变</w:t>
                            </w:r>
                            <w:r w:rsidR="00094DE8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，</w:t>
                            </w:r>
                            <w:r w:rsidR="009E57CC" w:rsidRPr="006D350F"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  <w:t>演讲主持能力。</w:t>
                            </w:r>
                          </w:p>
                          <w:p w14:paraId="7C149A99" w14:textId="4EC2D406" w:rsidR="006A3FF9" w:rsidRDefault="006A3FF9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</w:pPr>
                          </w:p>
                          <w:p w14:paraId="3D7BCC74" w14:textId="06274622" w:rsidR="006A3FF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20</w:t>
                            </w:r>
                            <w:r w:rsidR="000C5828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.0</w:t>
                            </w:r>
                            <w:r w:rsidR="000C5828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-20</w:t>
                            </w:r>
                            <w:r w:rsidR="000C5828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.</w:t>
                            </w:r>
                            <w:r w:rsidR="000C5828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                   </w:t>
                            </w:r>
                            <w:r w:rsidR="000C5828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长风网</w:t>
                            </w:r>
                            <w:r w:rsidR="00707A83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物流</w:t>
                            </w:r>
                            <w:r w:rsidR="000C5828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供应链</w:t>
                            </w:r>
                            <w:r w:rsidR="00707A83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优化</w:t>
                            </w:r>
                          </w:p>
                          <w:p w14:paraId="28330021" w14:textId="7ACD139C" w:rsidR="006C48AE" w:rsidRPr="006D350F" w:rsidRDefault="006C48AE" w:rsidP="000C5828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</w:pPr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运用Python和Excel进行数据分析，助力库存与物流优化。</w:t>
                            </w:r>
                            <w:r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用</w:t>
                            </w:r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Pandas 库清洗库存、销售数据，Matplotlib 库绘制销售趋势、库存周转率图表，结合 Excel 数据透视</w:t>
                            </w:r>
                            <w:proofErr w:type="gramStart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表分析</w:t>
                            </w:r>
                            <w:proofErr w:type="gramEnd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商品销售和库存水平，按 ABC 分类法制定个性化库存策略，使库存周转率提升</w:t>
                            </w:r>
                            <w:r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5</w:t>
                            </w:r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%，积压库存降低</w:t>
                            </w:r>
                            <w:r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3</w:t>
                            </w:r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%</w:t>
                            </w:r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。同时，用Python的</w:t>
                            </w:r>
                            <w:proofErr w:type="spellStart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PuLP</w:t>
                            </w:r>
                            <w:proofErr w:type="spellEnd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库构建仓库选址模型，分析运输成本、仓库容量等，为公司确定</w:t>
                            </w:r>
                            <w:r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2</w:t>
                            </w:r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个新仓库布点，使配送时间减少</w:t>
                            </w:r>
                            <w:r w:rsid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约</w:t>
                            </w:r>
                            <w:r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8</w:t>
                            </w:r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小时，物流成本降低</w:t>
                            </w:r>
                            <w:r w:rsid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1</w:t>
                            </w:r>
                            <w:r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5</w:t>
                            </w:r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%，显著提高了公司物流效率与客户满意度。</w:t>
                            </w:r>
                          </w:p>
                          <w:p w14:paraId="297F5C8B" w14:textId="521586CD" w:rsidR="000C5828" w:rsidRDefault="000C5828" w:rsidP="000C5828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2024.09-2024.12                    智睿</w:t>
                            </w:r>
                            <w:r w:rsidR="00707A83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商务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大数据分</w:t>
                            </w:r>
                            <w:r w:rsidR="00707A83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析</w:t>
                            </w:r>
                          </w:p>
                          <w:p w14:paraId="2464F040" w14:textId="7CB31C07" w:rsidR="000C5828" w:rsidRPr="006D350F" w:rsidRDefault="000C5828" w:rsidP="000C5828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</w:pPr>
                            <w:r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1.</w:t>
                            </w:r>
                            <w:r w:rsidRPr="006D350F">
                              <w:rPr>
                                <w:rFonts w:ascii="SourceHanSansSC-Bold" w:hAnsi="SourceHanSansSC-Bold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运⽤机器学习算法对海量⾦</w:t>
                            </w:r>
                            <w:proofErr w:type="gramStart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融数据进</w:t>
                            </w:r>
                            <w:proofErr w:type="gramEnd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⾏分析，挖掘潜在的市场规律和投资信号。负责使⽤</w:t>
                            </w:r>
                            <w:r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 xml:space="preserve">python </w:t>
                            </w:r>
                            <w:proofErr w:type="spellStart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tushare</w:t>
                            </w:r>
                            <w:proofErr w:type="spellEnd"/>
                            <w:r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工具</w:t>
                            </w:r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进⾏数据采集、清洗与分析，运⽤深度学习模型对股票价格⾛</w:t>
                            </w:r>
                            <w:proofErr w:type="gramStart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势进</w:t>
                            </w:r>
                            <w:proofErr w:type="gramEnd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⾏预测，构建量化交易策略，并进⾏</w:t>
                            </w:r>
                            <w:proofErr w:type="gramStart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策略回测与</w:t>
                            </w:r>
                            <w:proofErr w:type="gramEnd"/>
                            <w:r w:rsidRPr="006D350F">
                              <w:rPr>
                                <w:rFonts w:ascii="微软雅黑" w:eastAsia="微软雅黑" w:hAnsi="微软雅黑"/>
                                <w:sz w:val="18"/>
                                <w:szCs w:val="20"/>
                              </w:rPr>
                              <w:t>评估</w:t>
                            </w:r>
                            <w:r w:rsidR="00756A3E"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，年收益提高10.21%。</w:t>
                            </w:r>
                          </w:p>
                          <w:p w14:paraId="126BFCA5" w14:textId="3692F92E" w:rsidR="00707A83" w:rsidRPr="006D350F" w:rsidRDefault="00707A83" w:rsidP="000C5828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</w:pPr>
                            <w:r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2.运用1万条上海房价与各因素的统计数据，设计虚拟变量，进行回归分析，得出房价相关系数。用于新楼盘市场定价</w:t>
                            </w:r>
                            <w:r w:rsidR="00935638" w:rsidRPr="006D350F">
                              <w:rPr>
                                <w:rFonts w:ascii="微软雅黑" w:eastAsia="微软雅黑" w:hAnsi="微软雅黑" w:hint="eastAsia"/>
                                <w:sz w:val="18"/>
                                <w:szCs w:val="20"/>
                              </w:rPr>
                              <w:t>。</w:t>
                            </w:r>
                          </w:p>
                          <w:p w14:paraId="29FB50A9" w14:textId="64645149" w:rsidR="006D350F" w:rsidRDefault="006D350F" w:rsidP="006D350F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 xml:space="preserve">2024.09-2024.12                     </w:t>
                            </w:r>
                            <w:proofErr w:type="gramStart"/>
                            <w:r w:rsidR="00626C83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九坤量化</w:t>
                            </w:r>
                            <w:proofErr w:type="gramEnd"/>
                            <w:r w:rsidR="00626C83">
                              <w:rPr>
                                <w:rFonts w:ascii="微软雅黑" w:eastAsia="微软雅黑" w:hAnsi="微软雅黑" w:hint="eastAsia"/>
                                <w:b/>
                                <w:color w:val="674B74"/>
                              </w:rPr>
                              <w:t>平台架构</w:t>
                            </w:r>
                          </w:p>
                          <w:p w14:paraId="5356A8AC" w14:textId="0212DC3D" w:rsidR="000C5828" w:rsidRPr="005C07BE" w:rsidRDefault="006D350F" w:rsidP="000C5828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 w:rsidRPr="005C07BE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参与开发QUANTCONNECT量化交易平台</w:t>
                            </w:r>
                            <w:r w:rsidRPr="005C07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，</w:t>
                            </w:r>
                            <w:r w:rsidRPr="005C07BE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负责设计平台的架构，实现数据获取、策略开发、回测、实时交易等功能模块</w:t>
                            </w:r>
                            <w:r w:rsidR="00626C83" w:rsidRPr="005C07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  <w:r w:rsidRPr="005C07BE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成果：通过平台，</w:t>
                            </w:r>
                            <w:r w:rsidR="00626C83" w:rsidRPr="005C07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让公司会员用户可以使用不同的</w:t>
                            </w:r>
                            <w:r w:rsidRPr="005C07BE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量化策略，降低了量化投资的⻔槛，</w:t>
                            </w:r>
                            <w:r w:rsidR="00626C83" w:rsidRPr="005C07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提高了投资意愿度。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5BF40" id="_x0000_s1034" type="#_x0000_t202" style="position:absolute;left:0;text-align:left;margin-left:234.25pt;margin-top:14.95pt;width:308.4pt;height:619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" filled="f" stroked="f">
                <v:textbox style="mso-fit-shape-to-text:t">
                  <w:txbxContent>
                    <w:p w14:paraId="685A2A2E" w14:textId="1054E55F" w:rsidR="006A3FF9" w:rsidRDefault="00626C83" w:rsidP="00E167CE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在校内学习，活动比赛，校外实践，管理运营，创新创业等方面，有</w:t>
                      </w:r>
                      <w:r w:rsidR="005C07BE">
                        <w:rPr>
                          <w:rFonts w:ascii="微软雅黑" w:eastAsia="微软雅黑" w:hAnsi="微软雅黑" w:hint="eastAsia"/>
                        </w:rPr>
                        <w:t>优异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的成果。</w:t>
                      </w:r>
                      <w:r w:rsidR="00E167CE" w:rsidRPr="00E167CE">
                        <w:rPr>
                          <w:rFonts w:ascii="微软雅黑" w:eastAsia="微软雅黑" w:hAnsi="微软雅黑"/>
                        </w:rPr>
                        <w:t>word</w:t>
                      </w:r>
                      <w:r w:rsidR="002F0382">
                        <w:rPr>
                          <w:rFonts w:ascii="微软雅黑" w:eastAsia="微软雅黑" w:hAnsi="微软雅黑" w:hint="eastAsia"/>
                        </w:rPr>
                        <w:t>：与导师撰写科研</w:t>
                      </w:r>
                      <w:r w:rsidR="00E167CE" w:rsidRPr="00E167CE">
                        <w:rPr>
                          <w:rFonts w:ascii="微软雅黑" w:eastAsia="微软雅黑" w:hAnsi="微软雅黑"/>
                        </w:rPr>
                        <w:t>论⽂，⾦融案例分析论⽂撰写。PPT</w:t>
                      </w:r>
                      <w:r w:rsidR="002F0382">
                        <w:rPr>
                          <w:rFonts w:ascii="微软雅黑" w:eastAsia="微软雅黑" w:hAnsi="微软雅黑" w:hint="eastAsia"/>
                        </w:rPr>
                        <w:t>：</w:t>
                      </w:r>
                      <w:r w:rsidR="00E167CE" w:rsidRPr="00E167CE">
                        <w:rPr>
                          <w:rFonts w:ascii="微软雅黑" w:eastAsia="微软雅黑" w:hAnsi="微软雅黑"/>
                        </w:rPr>
                        <w:t>作⽤覆盖有班会演讲，活动展⽰，创业⽐</w:t>
                      </w:r>
                      <w:proofErr w:type="gramStart"/>
                      <w:r w:rsidR="00E167CE" w:rsidRPr="00E167CE">
                        <w:rPr>
                          <w:rFonts w:ascii="微软雅黑" w:eastAsia="微软雅黑" w:hAnsi="微软雅黑"/>
                        </w:rPr>
                        <w:t>赛</w:t>
                      </w:r>
                      <w:r w:rsidR="002F0382">
                        <w:rPr>
                          <w:rFonts w:ascii="微软雅黑" w:eastAsia="微软雅黑" w:hAnsi="微软雅黑" w:hint="eastAsia"/>
                        </w:rPr>
                        <w:t>网评</w:t>
                      </w:r>
                      <w:proofErr w:type="gramEnd"/>
                      <w:r w:rsidR="002F0382">
                        <w:rPr>
                          <w:rFonts w:ascii="微软雅黑" w:eastAsia="微软雅黑" w:hAnsi="微软雅黑" w:hint="eastAsia"/>
                        </w:rPr>
                        <w:t>版</w:t>
                      </w:r>
                      <w:r w:rsidR="00E167CE" w:rsidRPr="00E167CE">
                        <w:rPr>
                          <w:rFonts w:ascii="微软雅黑" w:eastAsia="微软雅黑" w:hAnsi="微软雅黑"/>
                        </w:rPr>
                        <w:t>，创业路演</w:t>
                      </w:r>
                      <w:r w:rsidR="002F0382">
                        <w:rPr>
                          <w:rFonts w:ascii="微软雅黑" w:eastAsia="微软雅黑" w:hAnsi="微软雅黑" w:hint="eastAsia"/>
                        </w:rPr>
                        <w:t>版。</w:t>
                      </w:r>
                      <w:r w:rsidR="00E167CE" w:rsidRPr="00E167CE">
                        <w:rPr>
                          <w:rFonts w:ascii="微软雅黑" w:eastAsia="微软雅黑" w:hAnsi="微软雅黑"/>
                        </w:rPr>
                        <w:t>熟练使⽤</w:t>
                      </w:r>
                      <w:proofErr w:type="gramStart"/>
                      <w:r w:rsidR="00E167CE" w:rsidRPr="00E167CE">
                        <w:rPr>
                          <w:rFonts w:ascii="微软雅黑" w:eastAsia="微软雅黑" w:hAnsi="微软雅黑"/>
                        </w:rPr>
                        <w:t>微信</w:t>
                      </w:r>
                      <w:r w:rsidR="002F0382">
                        <w:rPr>
                          <w:rFonts w:ascii="微软雅黑" w:eastAsia="微软雅黑" w:hAnsi="微软雅黑" w:hint="eastAsia"/>
                        </w:rPr>
                        <w:t>秀米</w:t>
                      </w:r>
                      <w:proofErr w:type="gramEnd"/>
                      <w:r w:rsidR="00E167CE" w:rsidRPr="00E167CE">
                        <w:rPr>
                          <w:rFonts w:ascii="微软雅黑" w:eastAsia="微软雅黑" w:hAnsi="微软雅黑"/>
                        </w:rPr>
                        <w:t>h5推⽂制作，是学校公众号运营的负责⼈之⼀。</w:t>
                      </w:r>
                      <w:r w:rsidR="002F0382">
                        <w:rPr>
                          <w:rFonts w:ascii="微软雅黑" w:eastAsia="微软雅黑" w:hAnsi="微软雅黑" w:hint="eastAsia"/>
                        </w:rPr>
                        <w:t>AI，PS产品包装盒平面设计制作，Blender，Rhino 7等3D建模制作。组建了</w:t>
                      </w:r>
                      <w:r w:rsidR="002F0382" w:rsidRPr="002F0382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AI Kingdom</w:t>
                      </w:r>
                      <w:r w:rsidR="002F0382">
                        <w:rPr>
                          <w:rFonts w:ascii="微软雅黑" w:eastAsia="微软雅黑" w:hAnsi="微软雅黑" w:hint="eastAsia"/>
                        </w:rPr>
                        <w:t>开发工作室（6人）</w:t>
                      </w:r>
                    </w:p>
                    <w:p w14:paraId="60D7FD6E" w14:textId="77777777" w:rsidR="00E167CE" w:rsidRPr="002F0382" w:rsidRDefault="00E167CE" w:rsidP="00E167CE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0CF8910C" w14:textId="00569645" w:rsidR="006A3FF9" w:rsidRPr="005A4197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20</w:t>
                      </w:r>
                      <w:r w:rsidR="00795F70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24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.09-20</w:t>
                      </w:r>
                      <w:r w:rsidR="00795F70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28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.06            </w:t>
                      </w:r>
                      <w:r w:rsidR="005A4197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广东金融学院 </w:t>
                      </w:r>
                      <w:r w:rsidR="00795F70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软件工程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（本科）</w:t>
                      </w:r>
                    </w:p>
                    <w:p w14:paraId="2A9029E5" w14:textId="1C03BCEC" w:rsidR="00795F70" w:rsidRDefault="00425807" w:rsidP="00795F7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学校</w:t>
                      </w:r>
                      <w:r w:rsidR="0043417B">
                        <w:rPr>
                          <w:rFonts w:ascii="微软雅黑" w:eastAsia="微软雅黑" w:hAnsi="微软雅黑" w:hint="eastAsia"/>
                        </w:rPr>
                        <w:t>必修：</w:t>
                      </w:r>
                      <w:r w:rsidRPr="00425807">
                        <w:rPr>
                          <w:rFonts w:ascii="微软雅黑" w:eastAsia="微软雅黑" w:hAnsi="微软雅黑" w:hint="eastAsia"/>
                        </w:rPr>
                        <w:t>C语言、Java、python、高数等核心课程，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熟练</w:t>
                      </w:r>
                      <w:r w:rsidRPr="00425807">
                        <w:rPr>
                          <w:rFonts w:ascii="微软雅黑" w:eastAsia="微软雅黑" w:hAnsi="微软雅黑" w:hint="eastAsia"/>
                        </w:rPr>
                        <w:t>掌握了软件工程专业知识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。</w:t>
                      </w:r>
                      <w:r w:rsidR="0043417B">
                        <w:rPr>
                          <w:rFonts w:ascii="微软雅黑" w:eastAsia="微软雅黑" w:hAnsi="微软雅黑" w:hint="eastAsia"/>
                        </w:rPr>
                        <w:t>自主研修：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机器学习，CNN，</w:t>
                      </w:r>
                      <w:r w:rsidR="0043417B">
                        <w:rPr>
                          <w:rFonts w:ascii="微软雅黑" w:eastAsia="微软雅黑" w:hAnsi="微软雅黑" w:hint="eastAsia"/>
                        </w:rPr>
                        <w:t>Transformer架构</w:t>
                      </w:r>
                      <w:r w:rsidR="00CA104D">
                        <w:rPr>
                          <w:rFonts w:ascii="微软雅黑" w:eastAsia="微软雅黑" w:hAnsi="微软雅黑" w:hint="eastAsia"/>
                        </w:rPr>
                        <w:t>。</w:t>
                      </w:r>
                      <w:r w:rsidRPr="00425807">
                        <w:rPr>
                          <w:rFonts w:ascii="微软雅黑" w:eastAsia="微软雅黑" w:hAnsi="微软雅黑" w:hint="eastAsia"/>
                        </w:rPr>
                        <w:t>辅修</w:t>
                      </w:r>
                      <w:r w:rsidR="00CA104D">
                        <w:rPr>
                          <w:rFonts w:ascii="微软雅黑" w:eastAsia="微软雅黑" w:hAnsi="微软雅黑" w:hint="eastAsia"/>
                        </w:rPr>
                        <w:t>：</w:t>
                      </w:r>
                      <w:r w:rsidRPr="00425807">
                        <w:rPr>
                          <w:rFonts w:ascii="微软雅黑" w:eastAsia="微软雅黑" w:hAnsi="微软雅黑" w:hint="eastAsia"/>
                        </w:rPr>
                        <w:t>金融学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，投资学，</w:t>
                      </w:r>
                      <w:r w:rsidR="0043417B">
                        <w:rPr>
                          <w:rFonts w:ascii="微软雅黑" w:eastAsia="微软雅黑" w:hAnsi="微软雅黑" w:hint="eastAsia"/>
                        </w:rPr>
                        <w:t>熟悉</w:t>
                      </w:r>
                      <w:r w:rsidRPr="00425807">
                        <w:rPr>
                          <w:rFonts w:ascii="微软雅黑" w:eastAsia="微软雅黑" w:hAnsi="微软雅黑" w:hint="eastAsia"/>
                        </w:rPr>
                        <w:t>金融市场运作，</w:t>
                      </w:r>
                      <w:r w:rsidR="0043417B">
                        <w:rPr>
                          <w:rFonts w:ascii="微软雅黑" w:eastAsia="微软雅黑" w:hAnsi="微软雅黑" w:hint="eastAsia"/>
                        </w:rPr>
                        <w:t>熟悉金融工具，辅修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市场营销学，用户体验和服务设计</w:t>
                      </w:r>
                      <w:r w:rsidRPr="00425807">
                        <w:rPr>
                          <w:rFonts w:ascii="微软雅黑" w:eastAsia="微软雅黑" w:hAnsi="微软雅黑" w:hint="eastAsia"/>
                        </w:rPr>
                        <w:t>课程，</w:t>
                      </w:r>
                      <w:r w:rsidR="0043417B">
                        <w:rPr>
                          <w:rFonts w:ascii="微软雅黑" w:eastAsia="微软雅黑" w:hAnsi="微软雅黑" w:hint="eastAsia"/>
                        </w:rPr>
                        <w:t>良好的市场洞察能力，识别对象服务需求能力</w:t>
                      </w:r>
                    </w:p>
                    <w:p w14:paraId="2234B3E3" w14:textId="77777777" w:rsidR="005A4197" w:rsidRDefault="005A4197" w:rsidP="00795F7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0CFEFB63" w14:textId="661EBD46" w:rsidR="006A3FF9" w:rsidRDefault="00000000" w:rsidP="00795F7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20</w:t>
                      </w:r>
                      <w:r w:rsidR="009D262E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24.10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-20</w:t>
                      </w:r>
                      <w:r w:rsidR="009D262E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25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.</w:t>
                      </w:r>
                      <w:r w:rsidR="009D262E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             </w:t>
                      </w:r>
                      <w:r w:rsidR="009D262E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74B74"/>
                        </w:rPr>
                        <w:t xml:space="preserve">  </w:t>
                      </w:r>
                      <w:r w:rsidR="009E57CC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74B74"/>
                        </w:rPr>
                        <w:t xml:space="preserve">   </w:t>
                      </w:r>
                      <w:r w:rsidR="009D262E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徐帆辅导员助理</w:t>
                      </w:r>
                    </w:p>
                    <w:p w14:paraId="6DEDC96D" w14:textId="61108629" w:rsidR="009E57CC" w:rsidRDefault="009D262E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在办公室值班，处理日常办公室来访，熟练处理各类学生事务收集统表，做领导会议记录，学生档案整理，熟悉各类打印机操作，</w:t>
                      </w:r>
                      <w:r w:rsidR="00795F70">
                        <w:rPr>
                          <w:rFonts w:ascii="微软雅黑" w:eastAsia="微软雅黑" w:hAnsi="微软雅黑" w:hint="eastAsia"/>
                        </w:rPr>
                        <w:t>有对同学们强烈的人文关怀，情理平衡能力。</w:t>
                      </w:r>
                      <w:r w:rsidR="00094DE8">
                        <w:rPr>
                          <w:rFonts w:ascii="微软雅黑" w:eastAsia="微软雅黑" w:hAnsi="微软雅黑" w:hint="eastAsia"/>
                        </w:rPr>
                        <w:t>优化了师生链接。</w:t>
                      </w:r>
                    </w:p>
                    <w:p w14:paraId="5504DCED" w14:textId="6571EA79" w:rsidR="005A4197" w:rsidRDefault="005A4197" w:rsidP="005A4197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202</w:t>
                      </w:r>
                      <w:r w:rsidR="00756A3E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5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.</w:t>
                      </w:r>
                      <w:r w:rsidR="00756A3E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4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-2025.</w:t>
                      </w:r>
                      <w:r w:rsidR="00756A3E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6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             </w:t>
                      </w:r>
                      <w:r w:rsidR="006D350F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74B74"/>
                        </w:rPr>
                        <w:t xml:space="preserve">   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数协爱好者</w:t>
                      </w:r>
                      <w:proofErr w:type="gramEnd"/>
                      <w:r w:rsidR="009E57CC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协会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会长</w:t>
                      </w:r>
                    </w:p>
                    <w:p w14:paraId="2FCAE0D3" w14:textId="2864B99A" w:rsidR="005A4197" w:rsidRPr="006D350F" w:rsidRDefault="005A4197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</w:pPr>
                      <w:r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组织</w:t>
                      </w:r>
                      <w:r w:rsidR="009E57CC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策划</w:t>
                      </w:r>
                      <w:r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 xml:space="preserve"> 华工 华师 广外 广金四校数模联赛</w:t>
                      </w:r>
                      <w:r w:rsidR="009E57CC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参赛</w:t>
                      </w:r>
                      <w:r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总人数</w:t>
                      </w:r>
                      <w:r w:rsidR="009E57CC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1272人，</w:t>
                      </w:r>
                      <w:r w:rsidR="00E77E90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构建</w:t>
                      </w:r>
                      <w:r w:rsidR="00094DE8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校内外机构合作，运用相关谈判技巧拉拢高质量赞助企业</w:t>
                      </w:r>
                      <w:r w:rsidR="009E57CC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，</w:t>
                      </w:r>
                      <w:r w:rsidR="00790414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赞助</w:t>
                      </w:r>
                      <w:r w:rsidR="00094DE8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效益提升了72%。有</w:t>
                      </w:r>
                      <w:r w:rsidR="009E57CC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策划多方活动，</w:t>
                      </w:r>
                      <w:r w:rsidR="009A54F9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灵活应变</w:t>
                      </w:r>
                      <w:r w:rsidR="00094DE8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，</w:t>
                      </w:r>
                      <w:r w:rsidR="009E57CC" w:rsidRPr="006D350F"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  <w:t>演讲主持能力。</w:t>
                      </w:r>
                    </w:p>
                    <w:p w14:paraId="7C149A99" w14:textId="4EC2D406" w:rsidR="006A3FF9" w:rsidRDefault="006A3FF9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</w:pPr>
                    </w:p>
                    <w:p w14:paraId="3D7BCC74" w14:textId="06274622" w:rsidR="006A3FF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20</w:t>
                      </w:r>
                      <w:r w:rsidR="000C5828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24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.0</w:t>
                      </w:r>
                      <w:r w:rsidR="000C5828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9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-20</w:t>
                      </w:r>
                      <w:r w:rsidR="000C5828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24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.</w:t>
                      </w:r>
                      <w:r w:rsidR="000C5828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12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                   </w:t>
                      </w:r>
                      <w:r w:rsidR="000C5828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长风网</w:t>
                      </w:r>
                      <w:r w:rsidR="00707A83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物流</w:t>
                      </w:r>
                      <w:r w:rsidR="000C5828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供应链</w:t>
                      </w:r>
                      <w:r w:rsidR="00707A83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优化</w:t>
                      </w:r>
                    </w:p>
                    <w:p w14:paraId="28330021" w14:textId="7ACD139C" w:rsidR="006C48AE" w:rsidRPr="006D350F" w:rsidRDefault="006C48AE" w:rsidP="000C5828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</w:pPr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运用Python和Excel进行数据分析，助力库存与物流优化。</w:t>
                      </w:r>
                      <w:r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用</w:t>
                      </w:r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Pandas 库清洗库存、销售数据，Matplotlib 库绘制销售趋势、库存周转率图表，结合 Excel 数据透视</w:t>
                      </w:r>
                      <w:proofErr w:type="gramStart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表分析</w:t>
                      </w:r>
                      <w:proofErr w:type="gramEnd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商品销售和库存水平，按 ABC 分类法制定个性化库存策略，使库存周转率提升</w:t>
                      </w:r>
                      <w:r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5</w:t>
                      </w:r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%，积压库存降低</w:t>
                      </w:r>
                      <w:r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3</w:t>
                      </w:r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%</w:t>
                      </w:r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。同时，用Python的</w:t>
                      </w:r>
                      <w:proofErr w:type="spellStart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PuLP</w:t>
                      </w:r>
                      <w:proofErr w:type="spellEnd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库构建仓库选址模型，分析运输成本、仓库容量等，为公司确定</w:t>
                      </w:r>
                      <w:r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2</w:t>
                      </w:r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个新仓库布点，使配送时间减少</w:t>
                      </w:r>
                      <w:r w:rsid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约</w:t>
                      </w:r>
                      <w:r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8</w:t>
                      </w:r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小时，物流成本降低</w:t>
                      </w:r>
                      <w:r w:rsid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1</w:t>
                      </w:r>
                      <w:r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5</w:t>
                      </w:r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%，显著提高了公司物流效率与客户满意度。</w:t>
                      </w:r>
                    </w:p>
                    <w:p w14:paraId="297F5C8B" w14:textId="521586CD" w:rsidR="000C5828" w:rsidRDefault="000C5828" w:rsidP="000C5828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2024.09-2024.12                    智睿</w:t>
                      </w:r>
                      <w:r w:rsidR="00707A83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商务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大数据分</w:t>
                      </w:r>
                      <w:r w:rsidR="00707A83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析</w:t>
                      </w:r>
                    </w:p>
                    <w:p w14:paraId="2464F040" w14:textId="7CB31C07" w:rsidR="000C5828" w:rsidRPr="006D350F" w:rsidRDefault="000C5828" w:rsidP="000C5828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</w:pPr>
                      <w:r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1.</w:t>
                      </w:r>
                      <w:r w:rsidRPr="006D350F">
                        <w:rPr>
                          <w:rFonts w:ascii="SourceHanSansSC-Bold" w:hAnsi="SourceHanSansSC-Bold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运⽤机器学习算法对海量⾦</w:t>
                      </w:r>
                      <w:proofErr w:type="gramStart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融数据进</w:t>
                      </w:r>
                      <w:proofErr w:type="gramEnd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⾏分析，挖掘潜在的市场规律和投资信号。负责使⽤</w:t>
                      </w:r>
                      <w:r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 xml:space="preserve">python </w:t>
                      </w:r>
                      <w:proofErr w:type="spellStart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tushare</w:t>
                      </w:r>
                      <w:proofErr w:type="spellEnd"/>
                      <w:r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工具</w:t>
                      </w:r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进⾏数据采集、清洗与分析，运⽤深度学习模型对股票价格⾛</w:t>
                      </w:r>
                      <w:proofErr w:type="gramStart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势进</w:t>
                      </w:r>
                      <w:proofErr w:type="gramEnd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⾏预测，构建量化交易策略，并进⾏</w:t>
                      </w:r>
                      <w:proofErr w:type="gramStart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策略回测与</w:t>
                      </w:r>
                      <w:proofErr w:type="gramEnd"/>
                      <w:r w:rsidRPr="006D350F">
                        <w:rPr>
                          <w:rFonts w:ascii="微软雅黑" w:eastAsia="微软雅黑" w:hAnsi="微软雅黑"/>
                          <w:sz w:val="18"/>
                          <w:szCs w:val="20"/>
                        </w:rPr>
                        <w:t>评估</w:t>
                      </w:r>
                      <w:r w:rsidR="00756A3E"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，年收益提高10.21%。</w:t>
                      </w:r>
                    </w:p>
                    <w:p w14:paraId="126BFCA5" w14:textId="3692F92E" w:rsidR="00707A83" w:rsidRPr="006D350F" w:rsidRDefault="00707A83" w:rsidP="000C5828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</w:pPr>
                      <w:r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2.运用1万条上海房价与各因素的统计数据，设计虚拟变量，进行回归分析，得出房价相关系数。用于新楼盘市场定价</w:t>
                      </w:r>
                      <w:r w:rsidR="00935638" w:rsidRPr="006D350F">
                        <w:rPr>
                          <w:rFonts w:ascii="微软雅黑" w:eastAsia="微软雅黑" w:hAnsi="微软雅黑" w:hint="eastAsia"/>
                          <w:sz w:val="18"/>
                          <w:szCs w:val="20"/>
                        </w:rPr>
                        <w:t>。</w:t>
                      </w:r>
                    </w:p>
                    <w:p w14:paraId="29FB50A9" w14:textId="64645149" w:rsidR="006D350F" w:rsidRDefault="006D350F" w:rsidP="006D350F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 xml:space="preserve">2024.09-2024.12                     </w:t>
                      </w:r>
                      <w:proofErr w:type="gramStart"/>
                      <w:r w:rsidR="00626C83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九坤量化</w:t>
                      </w:r>
                      <w:proofErr w:type="gramEnd"/>
                      <w:r w:rsidR="00626C83">
                        <w:rPr>
                          <w:rFonts w:ascii="微软雅黑" w:eastAsia="微软雅黑" w:hAnsi="微软雅黑" w:hint="eastAsia"/>
                          <w:b/>
                          <w:color w:val="674B74"/>
                        </w:rPr>
                        <w:t>平台架构</w:t>
                      </w:r>
                    </w:p>
                    <w:p w14:paraId="5356A8AC" w14:textId="0212DC3D" w:rsidR="000C5828" w:rsidRPr="005C07BE" w:rsidRDefault="006D350F" w:rsidP="000C5828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 w:rsidRPr="005C07BE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参与开发QUANTCONNECT量化交易平台</w:t>
                      </w:r>
                      <w:r w:rsidRPr="005C07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，</w:t>
                      </w:r>
                      <w:r w:rsidRPr="005C07BE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负责设计平台的架构，实现数据获取、策略开发、回测、实时交易等功能模块</w:t>
                      </w:r>
                      <w:r w:rsidR="00626C83" w:rsidRPr="005C07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。</w:t>
                      </w:r>
                      <w:r w:rsidRPr="005C07BE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成果：通过平台，</w:t>
                      </w:r>
                      <w:r w:rsidR="00626C83" w:rsidRPr="005C07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让公司会员用户可以使用不同的</w:t>
                      </w:r>
                      <w:r w:rsidRPr="005C07BE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量化策略，降低了量化投资的⻔槛，</w:t>
                      </w:r>
                      <w:r w:rsidR="00626C83" w:rsidRPr="005C07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提高了投资意愿度。</w:t>
                      </w:r>
                    </w:p>
                  </w:txbxContent>
                </v:textbox>
              </v:shape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5F4E02" wp14:editId="21509EEB">
                <wp:simplePos x="0" y="0"/>
                <wp:positionH relativeFrom="column">
                  <wp:posOffset>-466725</wp:posOffset>
                </wp:positionH>
                <wp:positionV relativeFrom="paragraph">
                  <wp:posOffset>2914650</wp:posOffset>
                </wp:positionV>
                <wp:extent cx="2880995" cy="7343775"/>
                <wp:effectExtent l="0" t="0" r="0" b="952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995" cy="7344000"/>
                        </a:xfrm>
                        <a:prstGeom prst="rect">
                          <a:avLst/>
                        </a:prstGeom>
                        <a:solidFill>
                          <a:srgbClr val="A692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w14:anchorId="668B4541" id="矩形 28" o:spid="_x0000_s1026" style="position:absolute;margin-left:-36.75pt;margin-top:229.5pt;width:226.85pt;height:57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" fillcolor="#a692ab" stroked="f" strokeweight="2pt"/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45605D" wp14:editId="3B700E8E">
                <wp:simplePos x="0" y="0"/>
                <wp:positionH relativeFrom="column">
                  <wp:posOffset>-457200</wp:posOffset>
                </wp:positionH>
                <wp:positionV relativeFrom="paragraph">
                  <wp:posOffset>-466725</wp:posOffset>
                </wp:positionV>
                <wp:extent cx="2880995" cy="333819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995" cy="3338195"/>
                        </a:xfrm>
                        <a:prstGeom prst="rect">
                          <a:avLst/>
                        </a:prstGeom>
                        <a:solidFill>
                          <a:srgbClr val="674B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w14:anchorId="7A9B8BF3" id="矩形 22" o:spid="_x0000_s1026" style="position:absolute;margin-left:-36pt;margin-top:-36.75pt;width:226.85pt;height:262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" fillcolor="#674b74" stroked="f" strokeweight="2pt"/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885F1" wp14:editId="3F4F58AF">
                <wp:simplePos x="0" y="0"/>
                <wp:positionH relativeFrom="column">
                  <wp:posOffset>-457200</wp:posOffset>
                </wp:positionH>
                <wp:positionV relativeFrom="paragraph">
                  <wp:posOffset>1200150</wp:posOffset>
                </wp:positionV>
                <wp:extent cx="2880995" cy="1673225"/>
                <wp:effectExtent l="0" t="0" r="0" b="3175"/>
                <wp:wrapNone/>
                <wp:docPr id="25" name="直角三角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1223" cy="167322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1FE73BC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25" o:spid="_x0000_s1026" type="#_x0000_t6" style="position:absolute;margin-left:-36pt;margin-top:94.5pt;width:226.85pt;height:13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" fillcolor="white [3212]" stroked="f" strokeweight="2pt"/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99F8F0" wp14:editId="377C5CCE">
                <wp:simplePos x="0" y="0"/>
                <wp:positionH relativeFrom="column">
                  <wp:posOffset>-466725</wp:posOffset>
                </wp:positionH>
                <wp:positionV relativeFrom="paragraph">
                  <wp:posOffset>1276350</wp:posOffset>
                </wp:positionV>
                <wp:extent cx="2880995" cy="1647190"/>
                <wp:effectExtent l="0" t="0" r="0" b="0"/>
                <wp:wrapNone/>
                <wp:docPr id="29" name="直角三角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995" cy="1647190"/>
                        </a:xfrm>
                        <a:prstGeom prst="rtTriangle">
                          <a:avLst/>
                        </a:prstGeom>
                        <a:solidFill>
                          <a:srgbClr val="A692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07156BAF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29" o:spid="_x0000_s1026" type="#_x0000_t6" style="position:absolute;margin-left:-36.75pt;margin-top:100.5pt;width:226.85pt;height:129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" fillcolor="#a692ab" stroked="f" strokeweight="2pt"/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B0E19B" wp14:editId="28F4745E">
                <wp:simplePos x="0" y="0"/>
                <wp:positionH relativeFrom="column">
                  <wp:posOffset>9525</wp:posOffset>
                </wp:positionH>
                <wp:positionV relativeFrom="paragraph">
                  <wp:posOffset>2314575</wp:posOffset>
                </wp:positionV>
                <wp:extent cx="1152525" cy="342265"/>
                <wp:effectExtent l="0" t="0" r="0" b="127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42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C9A9E8" w14:textId="77777777" w:rsidR="006A3FF9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4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0E19B" id="_x0000_s1035" type="#_x0000_t202" style="position:absolute;left:0;text-align:left;margin-left:.75pt;margin-top:182.25pt;width:90.75pt;height:26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" filled="f" stroked="f">
                <v:textbox style="mso-fit-shape-to-text:t">
                  <w:txbxContent>
                    <w:p w14:paraId="20C9A9E8" w14:textId="77777777" w:rsidR="006A3FF9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4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4F3C93" wp14:editId="42DAFF6D">
                <wp:simplePos x="0" y="0"/>
                <wp:positionH relativeFrom="column">
                  <wp:posOffset>-276225</wp:posOffset>
                </wp:positionH>
                <wp:positionV relativeFrom="paragraph">
                  <wp:posOffset>2362200</wp:posOffset>
                </wp:positionV>
                <wp:extent cx="250825" cy="251460"/>
                <wp:effectExtent l="0" t="0" r="15875" b="15240"/>
                <wp:wrapNone/>
                <wp:docPr id="196" name="椭圆 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0825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2052940" id="椭圆 196" o:spid="_x0000_s1026" style="position:absolute;margin-left:-21.75pt;margin-top:186pt;width:19.75pt;height:19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" fillcolor="white [3212]" strokecolor="white [3212]" strokeweight="2pt">
                <v:path arrowok="t"/>
                <o:lock v:ext="edit" aspectratio="t"/>
              </v:oval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443DF6" wp14:editId="3CE5A6DB">
                <wp:simplePos x="0" y="0"/>
                <wp:positionH relativeFrom="column">
                  <wp:posOffset>-276225</wp:posOffset>
                </wp:positionH>
                <wp:positionV relativeFrom="paragraph">
                  <wp:posOffset>4629150</wp:posOffset>
                </wp:positionV>
                <wp:extent cx="251460" cy="251460"/>
                <wp:effectExtent l="0" t="0" r="15240" b="15240"/>
                <wp:wrapNone/>
                <wp:docPr id="37" name="椭圆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9E3FDC4" id="椭圆 37" o:spid="_x0000_s1026" style="position:absolute;margin-left:-21.75pt;margin-top:364.5pt;width:19.8pt;height:19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" fillcolor="white [3212]" strokecolor="white [3212]" strokeweight="2pt">
                <v:path arrowok="t"/>
                <o:lock v:ext="edit" aspectratio="t"/>
              </v:oval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656A96" wp14:editId="27495307">
                <wp:simplePos x="0" y="0"/>
                <wp:positionH relativeFrom="column">
                  <wp:posOffset>-238125</wp:posOffset>
                </wp:positionH>
                <wp:positionV relativeFrom="paragraph">
                  <wp:posOffset>2390775</wp:posOffset>
                </wp:positionV>
                <wp:extent cx="179705" cy="184150"/>
                <wp:effectExtent l="0" t="0" r="0" b="6350"/>
                <wp:wrapNone/>
                <wp:docPr id="167" name="Freeform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0000" cy="184380"/>
                        </a:xfrm>
                        <a:custGeom>
                          <a:avLst/>
                          <a:gdLst>
                            <a:gd name="T0" fmla="*/ 406 w 490"/>
                            <a:gd name="T1" fmla="*/ 317 h 502"/>
                            <a:gd name="T2" fmla="*/ 423 w 490"/>
                            <a:gd name="T3" fmla="*/ 300 h 502"/>
                            <a:gd name="T4" fmla="*/ 412 w 490"/>
                            <a:gd name="T5" fmla="*/ 281 h 502"/>
                            <a:gd name="T6" fmla="*/ 411 w 490"/>
                            <a:gd name="T7" fmla="*/ 280 h 502"/>
                            <a:gd name="T8" fmla="*/ 347 w 490"/>
                            <a:gd name="T9" fmla="*/ 242 h 502"/>
                            <a:gd name="T10" fmla="*/ 396 w 490"/>
                            <a:gd name="T11" fmla="*/ 138 h 502"/>
                            <a:gd name="T12" fmla="*/ 256 w 490"/>
                            <a:gd name="T13" fmla="*/ 0 h 502"/>
                            <a:gd name="T14" fmla="*/ 115 w 490"/>
                            <a:gd name="T15" fmla="*/ 138 h 502"/>
                            <a:gd name="T16" fmla="*/ 164 w 490"/>
                            <a:gd name="T17" fmla="*/ 242 h 502"/>
                            <a:gd name="T18" fmla="*/ 0 w 490"/>
                            <a:gd name="T19" fmla="*/ 475 h 502"/>
                            <a:gd name="T20" fmla="*/ 0 w 490"/>
                            <a:gd name="T21" fmla="*/ 475 h 502"/>
                            <a:gd name="T22" fmla="*/ 21 w 490"/>
                            <a:gd name="T23" fmla="*/ 499 h 502"/>
                            <a:gd name="T24" fmla="*/ 36 w 490"/>
                            <a:gd name="T25" fmla="*/ 475 h 502"/>
                            <a:gd name="T26" fmla="*/ 256 w 490"/>
                            <a:gd name="T27" fmla="*/ 263 h 502"/>
                            <a:gd name="T28" fmla="*/ 389 w 490"/>
                            <a:gd name="T29" fmla="*/ 308 h 502"/>
                            <a:gd name="T30" fmla="*/ 404 w 490"/>
                            <a:gd name="T31" fmla="*/ 317 h 502"/>
                            <a:gd name="T32" fmla="*/ 406 w 490"/>
                            <a:gd name="T33" fmla="*/ 317 h 502"/>
                            <a:gd name="T34" fmla="*/ 256 w 490"/>
                            <a:gd name="T35" fmla="*/ 237 h 502"/>
                            <a:gd name="T36" fmla="*/ 148 w 490"/>
                            <a:gd name="T37" fmla="*/ 138 h 502"/>
                            <a:gd name="T38" fmla="*/ 256 w 490"/>
                            <a:gd name="T39" fmla="*/ 33 h 502"/>
                            <a:gd name="T40" fmla="*/ 363 w 490"/>
                            <a:gd name="T41" fmla="*/ 138 h 502"/>
                            <a:gd name="T42" fmla="*/ 256 w 490"/>
                            <a:gd name="T43" fmla="*/ 237 h 502"/>
                            <a:gd name="T44" fmla="*/ 256 w 490"/>
                            <a:gd name="T45" fmla="*/ 237 h 502"/>
                            <a:gd name="T46" fmla="*/ 256 w 490"/>
                            <a:gd name="T47" fmla="*/ 237 h 502"/>
                            <a:gd name="T48" fmla="*/ 302 w 490"/>
                            <a:gd name="T49" fmla="*/ 383 h 502"/>
                            <a:gd name="T50" fmla="*/ 328 w 490"/>
                            <a:gd name="T51" fmla="*/ 404 h 502"/>
                            <a:gd name="T52" fmla="*/ 464 w 490"/>
                            <a:gd name="T53" fmla="*/ 404 h 502"/>
                            <a:gd name="T54" fmla="*/ 490 w 490"/>
                            <a:gd name="T55" fmla="*/ 383 h 502"/>
                            <a:gd name="T56" fmla="*/ 464 w 490"/>
                            <a:gd name="T57" fmla="*/ 364 h 502"/>
                            <a:gd name="T58" fmla="*/ 328 w 490"/>
                            <a:gd name="T59" fmla="*/ 364 h 502"/>
                            <a:gd name="T60" fmla="*/ 302 w 490"/>
                            <a:gd name="T61" fmla="*/ 383 h 502"/>
                            <a:gd name="T62" fmla="*/ 302 w 490"/>
                            <a:gd name="T63" fmla="*/ 383 h 502"/>
                            <a:gd name="T64" fmla="*/ 464 w 490"/>
                            <a:gd name="T65" fmla="*/ 464 h 502"/>
                            <a:gd name="T66" fmla="*/ 328 w 490"/>
                            <a:gd name="T67" fmla="*/ 464 h 502"/>
                            <a:gd name="T68" fmla="*/ 302 w 490"/>
                            <a:gd name="T69" fmla="*/ 483 h 502"/>
                            <a:gd name="T70" fmla="*/ 328 w 490"/>
                            <a:gd name="T71" fmla="*/ 502 h 502"/>
                            <a:gd name="T72" fmla="*/ 464 w 490"/>
                            <a:gd name="T73" fmla="*/ 502 h 502"/>
                            <a:gd name="T74" fmla="*/ 490 w 490"/>
                            <a:gd name="T75" fmla="*/ 483 h 502"/>
                            <a:gd name="T76" fmla="*/ 464 w 490"/>
                            <a:gd name="T77" fmla="*/ 464 h 5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90" h="502">
                              <a:moveTo>
                                <a:pt x="406" y="317"/>
                              </a:moveTo>
                              <a:cubicBezTo>
                                <a:pt x="420" y="317"/>
                                <a:pt x="423" y="314"/>
                                <a:pt x="423" y="300"/>
                              </a:cubicBezTo>
                              <a:cubicBezTo>
                                <a:pt x="423" y="292"/>
                                <a:pt x="418" y="285"/>
                                <a:pt x="412" y="281"/>
                              </a:cubicBezTo>
                              <a:cubicBezTo>
                                <a:pt x="411" y="280"/>
                                <a:pt x="411" y="280"/>
                                <a:pt x="411" y="280"/>
                              </a:cubicBezTo>
                              <a:cubicBezTo>
                                <a:pt x="391" y="265"/>
                                <a:pt x="370" y="251"/>
                                <a:pt x="347" y="242"/>
                              </a:cubicBezTo>
                              <a:cubicBezTo>
                                <a:pt x="377" y="217"/>
                                <a:pt x="396" y="179"/>
                                <a:pt x="396" y="138"/>
                              </a:cubicBezTo>
                              <a:cubicBezTo>
                                <a:pt x="396" y="62"/>
                                <a:pt x="333" y="0"/>
                                <a:pt x="256" y="0"/>
                              </a:cubicBezTo>
                              <a:cubicBezTo>
                                <a:pt x="178" y="0"/>
                                <a:pt x="115" y="62"/>
                                <a:pt x="115" y="138"/>
                              </a:cubicBezTo>
                              <a:cubicBezTo>
                                <a:pt x="115" y="179"/>
                                <a:pt x="134" y="217"/>
                                <a:pt x="164" y="242"/>
                              </a:cubicBezTo>
                              <a:cubicBezTo>
                                <a:pt x="69" y="278"/>
                                <a:pt x="1" y="368"/>
                                <a:pt x="0" y="475"/>
                              </a:cubicBezTo>
                              <a:cubicBezTo>
                                <a:pt x="0" y="475"/>
                                <a:pt x="0" y="475"/>
                                <a:pt x="0" y="475"/>
                              </a:cubicBezTo>
                              <a:cubicBezTo>
                                <a:pt x="1" y="488"/>
                                <a:pt x="7" y="499"/>
                                <a:pt x="21" y="499"/>
                              </a:cubicBezTo>
                              <a:cubicBezTo>
                                <a:pt x="35" y="499"/>
                                <a:pt x="36" y="489"/>
                                <a:pt x="36" y="475"/>
                              </a:cubicBezTo>
                              <a:cubicBezTo>
                                <a:pt x="36" y="365"/>
                                <a:pt x="104" y="261"/>
                                <a:pt x="256" y="263"/>
                              </a:cubicBezTo>
                              <a:cubicBezTo>
                                <a:pt x="302" y="264"/>
                                <a:pt x="356" y="281"/>
                                <a:pt x="389" y="308"/>
                              </a:cubicBezTo>
                              <a:cubicBezTo>
                                <a:pt x="398" y="316"/>
                                <a:pt x="400" y="316"/>
                                <a:pt x="404" y="317"/>
                              </a:cubicBezTo>
                              <a:cubicBezTo>
                                <a:pt x="406" y="317"/>
                                <a:pt x="406" y="317"/>
                                <a:pt x="406" y="317"/>
                              </a:cubicBezTo>
                              <a:close/>
                              <a:moveTo>
                                <a:pt x="256" y="237"/>
                              </a:moveTo>
                              <a:cubicBezTo>
                                <a:pt x="183" y="237"/>
                                <a:pt x="148" y="186"/>
                                <a:pt x="148" y="138"/>
                              </a:cubicBezTo>
                              <a:cubicBezTo>
                                <a:pt x="148" y="89"/>
                                <a:pt x="188" y="33"/>
                                <a:pt x="256" y="33"/>
                              </a:cubicBezTo>
                              <a:cubicBezTo>
                                <a:pt x="334" y="33"/>
                                <a:pt x="363" y="90"/>
                                <a:pt x="363" y="138"/>
                              </a:cubicBezTo>
                              <a:cubicBezTo>
                                <a:pt x="363" y="186"/>
                                <a:pt x="317" y="238"/>
                                <a:pt x="256" y="237"/>
                              </a:cubicBezTo>
                              <a:cubicBezTo>
                                <a:pt x="256" y="237"/>
                                <a:pt x="256" y="237"/>
                                <a:pt x="256" y="237"/>
                              </a:cubicBezTo>
                              <a:cubicBezTo>
                                <a:pt x="256" y="237"/>
                                <a:pt x="256" y="237"/>
                                <a:pt x="256" y="237"/>
                              </a:cubicBezTo>
                              <a:close/>
                              <a:moveTo>
                                <a:pt x="302" y="383"/>
                              </a:moveTo>
                              <a:cubicBezTo>
                                <a:pt x="302" y="397"/>
                                <a:pt x="314" y="404"/>
                                <a:pt x="328" y="404"/>
                              </a:cubicBezTo>
                              <a:cubicBezTo>
                                <a:pt x="464" y="404"/>
                                <a:pt x="464" y="404"/>
                                <a:pt x="464" y="404"/>
                              </a:cubicBezTo>
                              <a:cubicBezTo>
                                <a:pt x="478" y="404"/>
                                <a:pt x="490" y="397"/>
                                <a:pt x="490" y="383"/>
                              </a:cubicBezTo>
                              <a:cubicBezTo>
                                <a:pt x="490" y="369"/>
                                <a:pt x="478" y="364"/>
                                <a:pt x="464" y="364"/>
                              </a:cubicBezTo>
                              <a:cubicBezTo>
                                <a:pt x="328" y="364"/>
                                <a:pt x="328" y="364"/>
                                <a:pt x="328" y="364"/>
                              </a:cubicBezTo>
                              <a:cubicBezTo>
                                <a:pt x="314" y="364"/>
                                <a:pt x="302" y="369"/>
                                <a:pt x="302" y="383"/>
                              </a:cubicBezTo>
                              <a:cubicBezTo>
                                <a:pt x="302" y="383"/>
                                <a:pt x="302" y="383"/>
                                <a:pt x="302" y="383"/>
                              </a:cubicBezTo>
                              <a:close/>
                              <a:moveTo>
                                <a:pt x="464" y="464"/>
                              </a:moveTo>
                              <a:cubicBezTo>
                                <a:pt x="328" y="464"/>
                                <a:pt x="328" y="464"/>
                                <a:pt x="328" y="464"/>
                              </a:cubicBezTo>
                              <a:cubicBezTo>
                                <a:pt x="314" y="464"/>
                                <a:pt x="302" y="469"/>
                                <a:pt x="302" y="483"/>
                              </a:cubicBezTo>
                              <a:cubicBezTo>
                                <a:pt x="302" y="497"/>
                                <a:pt x="314" y="502"/>
                                <a:pt x="328" y="502"/>
                              </a:cubicBezTo>
                              <a:cubicBezTo>
                                <a:pt x="464" y="502"/>
                                <a:pt x="464" y="502"/>
                                <a:pt x="464" y="502"/>
                              </a:cubicBezTo>
                              <a:cubicBezTo>
                                <a:pt x="478" y="502"/>
                                <a:pt x="490" y="497"/>
                                <a:pt x="490" y="483"/>
                              </a:cubicBezTo>
                              <a:cubicBezTo>
                                <a:pt x="490" y="469"/>
                                <a:pt x="478" y="464"/>
                                <a:pt x="464" y="4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4B7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8740747" id="Freeform 158" o:spid="_x0000_s1026" style="position:absolute;margin-left:-18.75pt;margin-top:188.25pt;width:14.15pt;height:14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0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" path="m406,317v14,,17,-3,17,-17c423,292,418,285,412,281v-1,-1,-1,-1,-1,-1c391,265,370,251,347,242v30,-25,49,-63,49,-104c396,62,333,,256,,178,,115,62,115,138v,41,19,79,49,104c69,278,1,368,,475v,,,,,c1,488,7,499,21,499v14,,15,-10,15,-24c36,365,104,261,256,263v46,1,100,18,133,45c398,316,400,316,404,317v2,,2,,2,xm256,237v-73,,-108,-51,-108,-99c148,89,188,33,256,33v78,,107,57,107,105c363,186,317,238,256,237v,,,,,c256,237,256,237,256,237xm302,383v,14,12,21,26,21c464,404,464,404,464,404v14,,26,-7,26,-21c490,369,478,364,464,364v-136,,-136,,-136,c314,364,302,369,302,383v,,,,,xm464,464v-136,,-136,,-136,c314,464,302,469,302,483v,14,12,19,26,19c464,502,464,502,464,502v14,,26,-5,26,-19c490,469,478,464,464,464xe" fillcolor="#674b74" stroked="f">
                <v:path arrowok="t" o:connecttype="custom" o:connectlocs="149143,116431;155388,110187;151347,103209;150980,102841;127469,88884;145469,50686;94041,0;42245,50686;60245,88884;0,174463;0,174463;7714,183278;13224,174463;94041,96597;142898,113126;148408,116431;149143,116431;94041,87048;54367,50686;94041,12121;133347,50686;94041,87048;94041,87048;94041,87048;110939,140672;120490,148385;170449,148385;180000,140672;170449,133694;120490,133694;110939,140672;110939,140672;170449,170423;120490,170423;110939,177401;120490,184380;170449,184380;180000,177401;170449,170423" o:connectangles="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1B683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26C0D84" wp14:editId="79B9524C">
                <wp:simplePos x="0" y="0"/>
                <wp:positionH relativeFrom="column">
                  <wp:posOffset>-238125</wp:posOffset>
                </wp:positionH>
                <wp:positionV relativeFrom="paragraph">
                  <wp:posOffset>4667250</wp:posOffset>
                </wp:positionV>
                <wp:extent cx="179705" cy="181610"/>
                <wp:effectExtent l="0" t="0" r="0" b="9525"/>
                <wp:wrapNone/>
                <wp:docPr id="39" name="Freeform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0000" cy="181550"/>
                        </a:xfrm>
                        <a:custGeom>
                          <a:avLst/>
                          <a:gdLst>
                            <a:gd name="T0" fmla="*/ 77 w 462"/>
                            <a:gd name="T1" fmla="*/ 112 h 466"/>
                            <a:gd name="T2" fmla="*/ 69 w 462"/>
                            <a:gd name="T3" fmla="*/ 140 h 466"/>
                            <a:gd name="T4" fmla="*/ 174 w 462"/>
                            <a:gd name="T5" fmla="*/ 169 h 466"/>
                            <a:gd name="T6" fmla="*/ 178 w 462"/>
                            <a:gd name="T7" fmla="*/ 141 h 466"/>
                            <a:gd name="T8" fmla="*/ 77 w 462"/>
                            <a:gd name="T9" fmla="*/ 286 h 466"/>
                            <a:gd name="T10" fmla="*/ 69 w 462"/>
                            <a:gd name="T11" fmla="*/ 313 h 466"/>
                            <a:gd name="T12" fmla="*/ 174 w 462"/>
                            <a:gd name="T13" fmla="*/ 342 h 466"/>
                            <a:gd name="T14" fmla="*/ 178 w 462"/>
                            <a:gd name="T15" fmla="*/ 314 h 466"/>
                            <a:gd name="T16" fmla="*/ 77 w 462"/>
                            <a:gd name="T17" fmla="*/ 199 h 466"/>
                            <a:gd name="T18" fmla="*/ 69 w 462"/>
                            <a:gd name="T19" fmla="*/ 227 h 466"/>
                            <a:gd name="T20" fmla="*/ 174 w 462"/>
                            <a:gd name="T21" fmla="*/ 256 h 466"/>
                            <a:gd name="T22" fmla="*/ 178 w 462"/>
                            <a:gd name="T23" fmla="*/ 227 h 466"/>
                            <a:gd name="T24" fmla="*/ 293 w 462"/>
                            <a:gd name="T25" fmla="*/ 342 h 466"/>
                            <a:gd name="T26" fmla="*/ 404 w 462"/>
                            <a:gd name="T27" fmla="*/ 296 h 466"/>
                            <a:gd name="T28" fmla="*/ 286 w 462"/>
                            <a:gd name="T29" fmla="*/ 314 h 466"/>
                            <a:gd name="T30" fmla="*/ 289 w 462"/>
                            <a:gd name="T31" fmla="*/ 342 h 466"/>
                            <a:gd name="T32" fmla="*/ 238 w 462"/>
                            <a:gd name="T33" fmla="*/ 56 h 466"/>
                            <a:gd name="T34" fmla="*/ 32 w 462"/>
                            <a:gd name="T35" fmla="*/ 5 h 466"/>
                            <a:gd name="T36" fmla="*/ 0 w 462"/>
                            <a:gd name="T37" fmla="*/ 380 h 466"/>
                            <a:gd name="T38" fmla="*/ 210 w 462"/>
                            <a:gd name="T39" fmla="*/ 464 h 466"/>
                            <a:gd name="T40" fmla="*/ 246 w 462"/>
                            <a:gd name="T41" fmla="*/ 464 h 466"/>
                            <a:gd name="T42" fmla="*/ 462 w 462"/>
                            <a:gd name="T43" fmla="*/ 380 h 466"/>
                            <a:gd name="T44" fmla="*/ 429 w 462"/>
                            <a:gd name="T45" fmla="*/ 5 h 466"/>
                            <a:gd name="T46" fmla="*/ 28 w 462"/>
                            <a:gd name="T47" fmla="*/ 380 h 466"/>
                            <a:gd name="T48" fmla="*/ 210 w 462"/>
                            <a:gd name="T49" fmla="*/ 84 h 466"/>
                            <a:gd name="T50" fmla="*/ 216 w 462"/>
                            <a:gd name="T51" fmla="*/ 435 h 466"/>
                            <a:gd name="T52" fmla="*/ 433 w 462"/>
                            <a:gd name="T53" fmla="*/ 380 h 466"/>
                            <a:gd name="T54" fmla="*/ 245 w 462"/>
                            <a:gd name="T55" fmla="*/ 434 h 466"/>
                            <a:gd name="T56" fmla="*/ 246 w 462"/>
                            <a:gd name="T57" fmla="*/ 84 h 466"/>
                            <a:gd name="T58" fmla="*/ 433 w 462"/>
                            <a:gd name="T59" fmla="*/ 380 h 466"/>
                            <a:gd name="T60" fmla="*/ 293 w 462"/>
                            <a:gd name="T61" fmla="*/ 169 h 466"/>
                            <a:gd name="T62" fmla="*/ 404 w 462"/>
                            <a:gd name="T63" fmla="*/ 122 h 466"/>
                            <a:gd name="T64" fmla="*/ 286 w 462"/>
                            <a:gd name="T65" fmla="*/ 141 h 466"/>
                            <a:gd name="T66" fmla="*/ 289 w 462"/>
                            <a:gd name="T67" fmla="*/ 169 h 466"/>
                            <a:gd name="T68" fmla="*/ 293 w 462"/>
                            <a:gd name="T69" fmla="*/ 255 h 466"/>
                            <a:gd name="T70" fmla="*/ 404 w 462"/>
                            <a:gd name="T71" fmla="*/ 209 h 466"/>
                            <a:gd name="T72" fmla="*/ 286 w 462"/>
                            <a:gd name="T73" fmla="*/ 228 h 466"/>
                            <a:gd name="T74" fmla="*/ 289 w 462"/>
                            <a:gd name="T75" fmla="*/ 256 h 4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62" h="466">
                              <a:moveTo>
                                <a:pt x="178" y="141"/>
                              </a:moveTo>
                              <a:cubicBezTo>
                                <a:pt x="77" y="112"/>
                                <a:pt x="77" y="112"/>
                                <a:pt x="77" y="112"/>
                              </a:cubicBezTo>
                              <a:cubicBezTo>
                                <a:pt x="69" y="110"/>
                                <a:pt x="61" y="115"/>
                                <a:pt x="59" y="122"/>
                              </a:cubicBezTo>
                              <a:cubicBezTo>
                                <a:pt x="57" y="130"/>
                                <a:pt x="61" y="138"/>
                                <a:pt x="69" y="140"/>
                              </a:cubicBezTo>
                              <a:cubicBezTo>
                                <a:pt x="170" y="169"/>
                                <a:pt x="170" y="169"/>
                                <a:pt x="170" y="169"/>
                              </a:cubicBezTo>
                              <a:cubicBezTo>
                                <a:pt x="171" y="169"/>
                                <a:pt x="173" y="169"/>
                                <a:pt x="174" y="169"/>
                              </a:cubicBezTo>
                              <a:cubicBezTo>
                                <a:pt x="180" y="169"/>
                                <a:pt x="186" y="165"/>
                                <a:pt x="188" y="159"/>
                              </a:cubicBezTo>
                              <a:cubicBezTo>
                                <a:pt x="190" y="151"/>
                                <a:pt x="185" y="143"/>
                                <a:pt x="178" y="141"/>
                              </a:cubicBezTo>
                              <a:close/>
                              <a:moveTo>
                                <a:pt x="178" y="314"/>
                              </a:moveTo>
                              <a:cubicBezTo>
                                <a:pt x="77" y="286"/>
                                <a:pt x="77" y="286"/>
                                <a:pt x="77" y="286"/>
                              </a:cubicBezTo>
                              <a:cubicBezTo>
                                <a:pt x="69" y="283"/>
                                <a:pt x="61" y="288"/>
                                <a:pt x="59" y="295"/>
                              </a:cubicBezTo>
                              <a:cubicBezTo>
                                <a:pt x="57" y="303"/>
                                <a:pt x="61" y="311"/>
                                <a:pt x="69" y="313"/>
                              </a:cubicBezTo>
                              <a:cubicBezTo>
                                <a:pt x="170" y="342"/>
                                <a:pt x="170" y="342"/>
                                <a:pt x="170" y="342"/>
                              </a:cubicBezTo>
                              <a:cubicBezTo>
                                <a:pt x="171" y="342"/>
                                <a:pt x="173" y="342"/>
                                <a:pt x="174" y="342"/>
                              </a:cubicBezTo>
                              <a:cubicBezTo>
                                <a:pt x="180" y="342"/>
                                <a:pt x="186" y="338"/>
                                <a:pt x="188" y="332"/>
                              </a:cubicBezTo>
                              <a:cubicBezTo>
                                <a:pt x="190" y="324"/>
                                <a:pt x="185" y="316"/>
                                <a:pt x="178" y="314"/>
                              </a:cubicBezTo>
                              <a:close/>
                              <a:moveTo>
                                <a:pt x="178" y="227"/>
                              </a:moveTo>
                              <a:cubicBezTo>
                                <a:pt x="77" y="199"/>
                                <a:pt x="77" y="199"/>
                                <a:pt x="77" y="199"/>
                              </a:cubicBezTo>
                              <a:cubicBezTo>
                                <a:pt x="69" y="197"/>
                                <a:pt x="61" y="201"/>
                                <a:pt x="59" y="209"/>
                              </a:cubicBezTo>
                              <a:cubicBezTo>
                                <a:pt x="57" y="217"/>
                                <a:pt x="61" y="225"/>
                                <a:pt x="69" y="227"/>
                              </a:cubicBezTo>
                              <a:cubicBezTo>
                                <a:pt x="170" y="255"/>
                                <a:pt x="170" y="255"/>
                                <a:pt x="170" y="255"/>
                              </a:cubicBezTo>
                              <a:cubicBezTo>
                                <a:pt x="171" y="256"/>
                                <a:pt x="173" y="256"/>
                                <a:pt x="174" y="256"/>
                              </a:cubicBezTo>
                              <a:cubicBezTo>
                                <a:pt x="180" y="256"/>
                                <a:pt x="186" y="252"/>
                                <a:pt x="188" y="245"/>
                              </a:cubicBezTo>
                              <a:cubicBezTo>
                                <a:pt x="190" y="238"/>
                                <a:pt x="185" y="230"/>
                                <a:pt x="178" y="227"/>
                              </a:cubicBezTo>
                              <a:close/>
                              <a:moveTo>
                                <a:pt x="289" y="342"/>
                              </a:moveTo>
                              <a:cubicBezTo>
                                <a:pt x="291" y="342"/>
                                <a:pt x="292" y="342"/>
                                <a:pt x="293" y="342"/>
                              </a:cubicBezTo>
                              <a:cubicBezTo>
                                <a:pt x="394" y="313"/>
                                <a:pt x="394" y="313"/>
                                <a:pt x="394" y="313"/>
                              </a:cubicBezTo>
                              <a:cubicBezTo>
                                <a:pt x="402" y="311"/>
                                <a:pt x="406" y="303"/>
                                <a:pt x="404" y="296"/>
                              </a:cubicBezTo>
                              <a:cubicBezTo>
                                <a:pt x="402" y="288"/>
                                <a:pt x="394" y="283"/>
                                <a:pt x="386" y="286"/>
                              </a:cubicBezTo>
                              <a:cubicBezTo>
                                <a:pt x="286" y="314"/>
                                <a:pt x="286" y="314"/>
                                <a:pt x="286" y="314"/>
                              </a:cubicBezTo>
                              <a:cubicBezTo>
                                <a:pt x="278" y="316"/>
                                <a:pt x="273" y="324"/>
                                <a:pt x="276" y="332"/>
                              </a:cubicBezTo>
                              <a:cubicBezTo>
                                <a:pt x="277" y="338"/>
                                <a:pt x="283" y="342"/>
                                <a:pt x="289" y="342"/>
                              </a:cubicBezTo>
                              <a:close/>
                              <a:moveTo>
                                <a:pt x="429" y="5"/>
                              </a:moveTo>
                              <a:cubicBezTo>
                                <a:pt x="238" y="56"/>
                                <a:pt x="238" y="56"/>
                                <a:pt x="238" y="56"/>
                              </a:cubicBezTo>
                              <a:cubicBezTo>
                                <a:pt x="233" y="58"/>
                                <a:pt x="223" y="58"/>
                                <a:pt x="218" y="56"/>
                              </a:cubicBezTo>
                              <a:cubicBezTo>
                                <a:pt x="32" y="5"/>
                                <a:pt x="32" y="5"/>
                                <a:pt x="32" y="5"/>
                              </a:cubicBezTo>
                              <a:cubicBezTo>
                                <a:pt x="16" y="0"/>
                                <a:pt x="0" y="12"/>
                                <a:pt x="0" y="29"/>
                              </a:cubicBezTo>
                              <a:cubicBezTo>
                                <a:pt x="0" y="380"/>
                                <a:pt x="0" y="380"/>
                                <a:pt x="0" y="380"/>
                              </a:cubicBezTo>
                              <a:cubicBezTo>
                                <a:pt x="0" y="395"/>
                                <a:pt x="11" y="409"/>
                                <a:pt x="25" y="412"/>
                              </a:cubicBezTo>
                              <a:cubicBezTo>
                                <a:pt x="210" y="464"/>
                                <a:pt x="210" y="464"/>
                                <a:pt x="210" y="464"/>
                              </a:cubicBezTo>
                              <a:cubicBezTo>
                                <a:pt x="215" y="465"/>
                                <a:pt x="222" y="466"/>
                                <a:pt x="228" y="466"/>
                              </a:cubicBezTo>
                              <a:cubicBezTo>
                                <a:pt x="233" y="466"/>
                                <a:pt x="240" y="466"/>
                                <a:pt x="246" y="464"/>
                              </a:cubicBezTo>
                              <a:cubicBezTo>
                                <a:pt x="437" y="412"/>
                                <a:pt x="437" y="412"/>
                                <a:pt x="437" y="412"/>
                              </a:cubicBezTo>
                              <a:cubicBezTo>
                                <a:pt x="451" y="409"/>
                                <a:pt x="462" y="395"/>
                                <a:pt x="462" y="380"/>
                              </a:cubicBezTo>
                              <a:cubicBezTo>
                                <a:pt x="462" y="29"/>
                                <a:pt x="462" y="29"/>
                                <a:pt x="462" y="29"/>
                              </a:cubicBezTo>
                              <a:cubicBezTo>
                                <a:pt x="462" y="12"/>
                                <a:pt x="446" y="0"/>
                                <a:pt x="429" y="5"/>
                              </a:cubicBezTo>
                              <a:close/>
                              <a:moveTo>
                                <a:pt x="32" y="385"/>
                              </a:moveTo>
                              <a:cubicBezTo>
                                <a:pt x="30" y="384"/>
                                <a:pt x="28" y="382"/>
                                <a:pt x="28" y="380"/>
                              </a:cubicBezTo>
                              <a:cubicBezTo>
                                <a:pt x="28" y="34"/>
                                <a:pt x="28" y="34"/>
                                <a:pt x="28" y="34"/>
                              </a:cubicBezTo>
                              <a:cubicBezTo>
                                <a:pt x="210" y="84"/>
                                <a:pt x="210" y="84"/>
                                <a:pt x="210" y="84"/>
                              </a:cubicBezTo>
                              <a:cubicBezTo>
                                <a:pt x="212" y="85"/>
                                <a:pt x="214" y="85"/>
                                <a:pt x="216" y="85"/>
                              </a:cubicBezTo>
                              <a:cubicBezTo>
                                <a:pt x="216" y="435"/>
                                <a:pt x="216" y="435"/>
                                <a:pt x="216" y="435"/>
                              </a:cubicBezTo>
                              <a:lnTo>
                                <a:pt x="32" y="385"/>
                              </a:lnTo>
                              <a:close/>
                              <a:moveTo>
                                <a:pt x="433" y="380"/>
                              </a:moveTo>
                              <a:cubicBezTo>
                                <a:pt x="433" y="382"/>
                                <a:pt x="431" y="384"/>
                                <a:pt x="429" y="385"/>
                              </a:cubicBezTo>
                              <a:cubicBezTo>
                                <a:pt x="245" y="434"/>
                                <a:pt x="245" y="434"/>
                                <a:pt x="245" y="434"/>
                              </a:cubicBezTo>
                              <a:cubicBezTo>
                                <a:pt x="245" y="84"/>
                                <a:pt x="245" y="84"/>
                                <a:pt x="245" y="84"/>
                              </a:cubicBezTo>
                              <a:cubicBezTo>
                                <a:pt x="245" y="84"/>
                                <a:pt x="246" y="84"/>
                                <a:pt x="246" y="84"/>
                              </a:cubicBezTo>
                              <a:cubicBezTo>
                                <a:pt x="433" y="34"/>
                                <a:pt x="433" y="34"/>
                                <a:pt x="433" y="34"/>
                              </a:cubicBezTo>
                              <a:lnTo>
                                <a:pt x="433" y="380"/>
                              </a:lnTo>
                              <a:close/>
                              <a:moveTo>
                                <a:pt x="289" y="169"/>
                              </a:moveTo>
                              <a:cubicBezTo>
                                <a:pt x="291" y="169"/>
                                <a:pt x="292" y="169"/>
                                <a:pt x="293" y="169"/>
                              </a:cubicBezTo>
                              <a:cubicBezTo>
                                <a:pt x="394" y="140"/>
                                <a:pt x="394" y="140"/>
                                <a:pt x="394" y="140"/>
                              </a:cubicBezTo>
                              <a:cubicBezTo>
                                <a:pt x="402" y="138"/>
                                <a:pt x="406" y="130"/>
                                <a:pt x="404" y="122"/>
                              </a:cubicBezTo>
                              <a:cubicBezTo>
                                <a:pt x="402" y="115"/>
                                <a:pt x="394" y="110"/>
                                <a:pt x="386" y="112"/>
                              </a:cubicBezTo>
                              <a:cubicBezTo>
                                <a:pt x="286" y="141"/>
                                <a:pt x="286" y="141"/>
                                <a:pt x="286" y="141"/>
                              </a:cubicBezTo>
                              <a:cubicBezTo>
                                <a:pt x="278" y="143"/>
                                <a:pt x="273" y="151"/>
                                <a:pt x="276" y="159"/>
                              </a:cubicBezTo>
                              <a:cubicBezTo>
                                <a:pt x="277" y="165"/>
                                <a:pt x="283" y="169"/>
                                <a:pt x="289" y="169"/>
                              </a:cubicBezTo>
                              <a:close/>
                              <a:moveTo>
                                <a:pt x="289" y="256"/>
                              </a:moveTo>
                              <a:cubicBezTo>
                                <a:pt x="291" y="256"/>
                                <a:pt x="292" y="256"/>
                                <a:pt x="293" y="255"/>
                              </a:cubicBezTo>
                              <a:cubicBezTo>
                                <a:pt x="394" y="227"/>
                                <a:pt x="394" y="227"/>
                                <a:pt x="394" y="227"/>
                              </a:cubicBezTo>
                              <a:cubicBezTo>
                                <a:pt x="402" y="225"/>
                                <a:pt x="406" y="217"/>
                                <a:pt x="404" y="209"/>
                              </a:cubicBezTo>
                              <a:cubicBezTo>
                                <a:pt x="402" y="201"/>
                                <a:pt x="394" y="197"/>
                                <a:pt x="386" y="199"/>
                              </a:cubicBezTo>
                              <a:cubicBezTo>
                                <a:pt x="286" y="228"/>
                                <a:pt x="286" y="228"/>
                                <a:pt x="286" y="228"/>
                              </a:cubicBezTo>
                              <a:cubicBezTo>
                                <a:pt x="278" y="230"/>
                                <a:pt x="273" y="238"/>
                                <a:pt x="276" y="245"/>
                              </a:cubicBezTo>
                              <a:cubicBezTo>
                                <a:pt x="277" y="252"/>
                                <a:pt x="283" y="256"/>
                                <a:pt x="289" y="25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4B7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FED6585" id="Freeform 30" o:spid="_x0000_s1026" style="position:absolute;margin-left:-18.75pt;margin-top:367.5pt;width:14.15pt;height:14.3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2,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" path="m178,141c77,112,77,112,77,112v-8,-2,-16,3,-18,10c57,130,61,138,69,140v101,29,101,29,101,29c171,169,173,169,174,169v6,,12,-4,14,-10c190,151,185,143,178,141xm178,314c77,286,77,286,77,286v-8,-3,-16,2,-18,9c57,303,61,311,69,313v101,29,101,29,101,29c171,342,173,342,174,342v6,,12,-4,14,-10c190,324,185,316,178,314xm178,227c77,199,77,199,77,199v-8,-2,-16,2,-18,10c57,217,61,225,69,227v101,28,101,28,101,28c171,256,173,256,174,256v6,,12,-4,14,-11c190,238,185,230,178,227xm289,342v2,,3,,4,c394,313,394,313,394,313v8,-2,12,-10,10,-17c402,288,394,283,386,286,286,314,286,314,286,314v-8,2,-13,10,-10,18c277,338,283,342,289,342xm429,5c238,56,238,56,238,56v-5,2,-15,2,-20,c32,5,32,5,32,5,16,,,12,,29,,380,,380,,380v,15,11,29,25,32c210,464,210,464,210,464v5,1,12,2,18,2c233,466,240,466,246,464,437,412,437,412,437,412v14,-3,25,-17,25,-32c462,29,462,29,462,29,462,12,446,,429,5xm32,385v-2,-1,-4,-3,-4,-5c28,34,28,34,28,34,210,84,210,84,210,84v2,1,4,1,6,1c216,435,216,435,216,435l32,385xm433,380v,2,-2,4,-4,5c245,434,245,434,245,434v,-350,,-350,,-350c245,84,246,84,246,84,433,34,433,34,433,34r,346xm289,169v2,,3,,4,c394,140,394,140,394,140v8,-2,12,-10,10,-18c402,115,394,110,386,112,286,141,286,141,286,141v-8,2,-13,10,-10,18c277,165,283,169,289,169xm289,256v2,,3,,4,-1c394,227,394,227,394,227v8,-2,12,-10,10,-18c402,201,394,197,386,199,286,228,286,228,286,228v-8,2,-13,10,-10,17c277,252,283,256,289,256xe" fillcolor="#674b74" stroked="f">
                <v:path arrowok="t" o:connecttype="custom" o:connectlocs="30000,43634;26883,54543;67792,65841;69351,54933;30000,111423;26883,121942;67792,133241;69351,122332;30000,77529;26883,88437;67792,99736;69351,88437;114156,133241;157403,115319;111429,122332;112597,133241;92727,21817;12468,1948;0,148045;81818,180771;95844,180771;180000,148045;167143,1948;10909,148045;81818,32726;84156,169473;168701,148045;95455,169083;95844,32726;168701,148045;114156,65841;157403,47530;111429,54933;112597,65841;114156,99346;157403,81425;111429,88827;112597,99736" o:connectangles="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sectPr w:rsidR="006A3FF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310A9" w14:textId="77777777" w:rsidR="003902C9" w:rsidRDefault="003902C9" w:rsidP="00285A5C">
      <w:r>
        <w:separator/>
      </w:r>
    </w:p>
  </w:endnote>
  <w:endnote w:type="continuationSeparator" w:id="0">
    <w:p w14:paraId="4F7EE707" w14:textId="77777777" w:rsidR="003902C9" w:rsidRDefault="003902C9" w:rsidP="00285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HanSansSC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F6540" w14:textId="77777777" w:rsidR="003902C9" w:rsidRDefault="003902C9" w:rsidP="00285A5C">
      <w:r>
        <w:separator/>
      </w:r>
    </w:p>
  </w:footnote>
  <w:footnote w:type="continuationSeparator" w:id="0">
    <w:p w14:paraId="47DB4E52" w14:textId="77777777" w:rsidR="003902C9" w:rsidRDefault="003902C9" w:rsidP="00285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52036"/>
    <w:multiLevelType w:val="multilevel"/>
    <w:tmpl w:val="3B85203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B5169E8"/>
    <w:multiLevelType w:val="multilevel"/>
    <w:tmpl w:val="5B5169E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2B97FCF"/>
    <w:multiLevelType w:val="multilevel"/>
    <w:tmpl w:val="72B97FC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14482592">
    <w:abstractNumId w:val="0"/>
  </w:num>
  <w:num w:numId="2" w16cid:durableId="377437924">
    <w:abstractNumId w:val="2"/>
  </w:num>
  <w:num w:numId="3" w16cid:durableId="68722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3C4C41"/>
    <w:rsid w:val="00013DA7"/>
    <w:rsid w:val="000616E3"/>
    <w:rsid w:val="00094DE8"/>
    <w:rsid w:val="0009624C"/>
    <w:rsid w:val="000B7379"/>
    <w:rsid w:val="000C5828"/>
    <w:rsid w:val="0010032C"/>
    <w:rsid w:val="00104E79"/>
    <w:rsid w:val="00114512"/>
    <w:rsid w:val="00130FD7"/>
    <w:rsid w:val="00143AD2"/>
    <w:rsid w:val="0014788D"/>
    <w:rsid w:val="001B6836"/>
    <w:rsid w:val="001B73EE"/>
    <w:rsid w:val="001B7D88"/>
    <w:rsid w:val="001E0EBB"/>
    <w:rsid w:val="001E16F9"/>
    <w:rsid w:val="002509C0"/>
    <w:rsid w:val="00266FC1"/>
    <w:rsid w:val="002831DF"/>
    <w:rsid w:val="00285A5C"/>
    <w:rsid w:val="0028754E"/>
    <w:rsid w:val="00290196"/>
    <w:rsid w:val="002908CB"/>
    <w:rsid w:val="002B3080"/>
    <w:rsid w:val="002E598D"/>
    <w:rsid w:val="002F0382"/>
    <w:rsid w:val="00307CEB"/>
    <w:rsid w:val="003111B9"/>
    <w:rsid w:val="003576FF"/>
    <w:rsid w:val="003827FA"/>
    <w:rsid w:val="003902C9"/>
    <w:rsid w:val="003C66B1"/>
    <w:rsid w:val="00414122"/>
    <w:rsid w:val="00416CF0"/>
    <w:rsid w:val="00425807"/>
    <w:rsid w:val="0043417B"/>
    <w:rsid w:val="00447477"/>
    <w:rsid w:val="00490AE0"/>
    <w:rsid w:val="004B0303"/>
    <w:rsid w:val="004C696D"/>
    <w:rsid w:val="005469C4"/>
    <w:rsid w:val="00564DA4"/>
    <w:rsid w:val="0056726A"/>
    <w:rsid w:val="005A0606"/>
    <w:rsid w:val="005A374C"/>
    <w:rsid w:val="005A4197"/>
    <w:rsid w:val="005B4237"/>
    <w:rsid w:val="005C07BE"/>
    <w:rsid w:val="005D2C00"/>
    <w:rsid w:val="005E7CE5"/>
    <w:rsid w:val="00624F09"/>
    <w:rsid w:val="00626C83"/>
    <w:rsid w:val="006A06F9"/>
    <w:rsid w:val="006A1D27"/>
    <w:rsid w:val="006A3FF9"/>
    <w:rsid w:val="006A6B9B"/>
    <w:rsid w:val="006B4502"/>
    <w:rsid w:val="006C4117"/>
    <w:rsid w:val="006C48AE"/>
    <w:rsid w:val="006D350F"/>
    <w:rsid w:val="006F761C"/>
    <w:rsid w:val="00703824"/>
    <w:rsid w:val="00706818"/>
    <w:rsid w:val="00707A83"/>
    <w:rsid w:val="007476AA"/>
    <w:rsid w:val="00747823"/>
    <w:rsid w:val="00756A3E"/>
    <w:rsid w:val="00790414"/>
    <w:rsid w:val="00794DDB"/>
    <w:rsid w:val="00795F70"/>
    <w:rsid w:val="007A0A90"/>
    <w:rsid w:val="007D680B"/>
    <w:rsid w:val="00831C6F"/>
    <w:rsid w:val="00897A0C"/>
    <w:rsid w:val="008B0057"/>
    <w:rsid w:val="008C5892"/>
    <w:rsid w:val="00912EB2"/>
    <w:rsid w:val="00931E4E"/>
    <w:rsid w:val="00935638"/>
    <w:rsid w:val="00945705"/>
    <w:rsid w:val="009523CB"/>
    <w:rsid w:val="0096189D"/>
    <w:rsid w:val="00970C79"/>
    <w:rsid w:val="009A54F9"/>
    <w:rsid w:val="009B170C"/>
    <w:rsid w:val="009C095E"/>
    <w:rsid w:val="009D262E"/>
    <w:rsid w:val="009D4D0A"/>
    <w:rsid w:val="009D68B0"/>
    <w:rsid w:val="009E57CC"/>
    <w:rsid w:val="00A40C9E"/>
    <w:rsid w:val="00AA7835"/>
    <w:rsid w:val="00AB4059"/>
    <w:rsid w:val="00B004A0"/>
    <w:rsid w:val="00B03CC5"/>
    <w:rsid w:val="00B75AB5"/>
    <w:rsid w:val="00B83CF2"/>
    <w:rsid w:val="00BE074E"/>
    <w:rsid w:val="00BE1763"/>
    <w:rsid w:val="00BE4BC0"/>
    <w:rsid w:val="00C405F3"/>
    <w:rsid w:val="00C60A6A"/>
    <w:rsid w:val="00CA104D"/>
    <w:rsid w:val="00CA69F1"/>
    <w:rsid w:val="00CF0AE3"/>
    <w:rsid w:val="00D16023"/>
    <w:rsid w:val="00D31270"/>
    <w:rsid w:val="00DD32F4"/>
    <w:rsid w:val="00DF014A"/>
    <w:rsid w:val="00DF4A3E"/>
    <w:rsid w:val="00DF7A7F"/>
    <w:rsid w:val="00E160CD"/>
    <w:rsid w:val="00E167CE"/>
    <w:rsid w:val="00E248DB"/>
    <w:rsid w:val="00E41788"/>
    <w:rsid w:val="00E77E90"/>
    <w:rsid w:val="00E80779"/>
    <w:rsid w:val="00E82AB3"/>
    <w:rsid w:val="00EA1C5B"/>
    <w:rsid w:val="00ED4AC8"/>
    <w:rsid w:val="00F0090F"/>
    <w:rsid w:val="00F20186"/>
    <w:rsid w:val="00F23400"/>
    <w:rsid w:val="00F33D94"/>
    <w:rsid w:val="00F45095"/>
    <w:rsid w:val="00F5457C"/>
    <w:rsid w:val="00F8068F"/>
    <w:rsid w:val="00FB1F11"/>
    <w:rsid w:val="00FC0B7B"/>
    <w:rsid w:val="00FE2F52"/>
    <w:rsid w:val="00FE393F"/>
    <w:rsid w:val="0BD72C32"/>
    <w:rsid w:val="10CC3851"/>
    <w:rsid w:val="17C70397"/>
    <w:rsid w:val="543C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22895"/>
  <w15:docId w15:val="{C841723F-C973-4BE3-81B7-B16A40A0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9A5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0" Type="http://schemas.openxmlformats.org/officeDocument/2006/relationships/hyperlink" Target="mailto:1649238687@qq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1649238687@qq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5252;&#22763;&#31616;&#21382;&#12305;&#36890;&#29992;&#25252;&#22763;&#31616;&#21382;&#27169;&#26495;&#25252;&#22763;&#31616;&#21382;&#33539;&#25991;3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E62E02-47FD-4F05-AB4D-4C441D129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【护士简历】通用护士简历模板护士简历范文3.docx</Template>
  <TotalTime>1351</TotalTime>
  <Pages>1</Pages>
  <Words>5</Words>
  <Characters>33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zi Kelly</cp:lastModifiedBy>
  <cp:revision>9</cp:revision>
  <cp:lastPrinted>2025-07-04T15:51:00Z</cp:lastPrinted>
  <dcterms:created xsi:type="dcterms:W3CDTF">2023-10-13T13:29:00Z</dcterms:created>
  <dcterms:modified xsi:type="dcterms:W3CDTF">2025-09-14T13:18:00Z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76E80D7FAC154DC994D1669CA0A84994_13</vt:lpwstr>
  </property>
  <property fmtid="{D5CDD505-2E9C-101B-9397-08002B2CF9AE}" pid="3" name="KSOProductBuildVer">
    <vt:lpwstr>2052-12.1.0.15374</vt:lpwstr>
  </property>
</Properties>
</file>